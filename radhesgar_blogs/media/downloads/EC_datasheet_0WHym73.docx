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1126"/>
        <w:bidiVisual/>
        <w:tblW w:w="11328" w:type="dxa"/>
        <w:tblLook w:val="04A0" w:firstRow="1" w:lastRow="0" w:firstColumn="1" w:lastColumn="0" w:noHBand="0" w:noVBand="1"/>
      </w:tblPr>
      <w:tblGrid>
        <w:gridCol w:w="5593"/>
        <w:gridCol w:w="5735"/>
      </w:tblGrid>
      <w:tr w:rsidR="007B604F" w14:paraId="435DFD69" w14:textId="77777777" w:rsidTr="00CF5B1A">
        <w:trPr>
          <w:trHeight w:val="3906"/>
        </w:trPr>
        <w:tc>
          <w:tcPr>
            <w:tcW w:w="5593" w:type="dxa"/>
            <w:tcBorders>
              <w:top w:val="single" w:sz="18" w:space="0" w:color="00B0F0"/>
              <w:left w:val="single" w:sz="18" w:space="0" w:color="00B0F0"/>
              <w:bottom w:val="single" w:sz="18" w:space="0" w:color="00B0F0"/>
              <w:right w:val="nil"/>
            </w:tcBorders>
            <w:shd w:val="clear" w:color="auto" w:fill="FFFFFF" w:themeFill="background1"/>
          </w:tcPr>
          <w:p w14:paraId="4D51A090" w14:textId="1D35ED15" w:rsidR="007D7A2E" w:rsidRPr="00020FBD" w:rsidRDefault="00CF5B1A" w:rsidP="007D7A2E">
            <w:pPr>
              <w:pStyle w:val="NoSpacing"/>
              <w:jc w:val="center"/>
              <w:rPr>
                <w:rFonts w:cs="B Traffic"/>
                <w:color w:val="FFFFFF" w:themeColor="background1"/>
                <w:sz w:val="24"/>
                <w:szCs w:val="24"/>
                <w:rtl/>
                <w:lang w:bidi="fa-IR"/>
              </w:rPr>
            </w:pPr>
            <w:r>
              <w:rPr>
                <w:rFonts w:cs="B Traffic"/>
                <w:lang w:bidi="fa-IR"/>
              </w:rPr>
              <w:drawing>
                <wp:anchor distT="0" distB="0" distL="114300" distR="114300" simplePos="0" relativeHeight="251660288" behindDoc="1" locked="0" layoutInCell="1" allowOverlap="1" wp14:anchorId="36DFC1A1" wp14:editId="54EF43B6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171450</wp:posOffset>
                  </wp:positionV>
                  <wp:extent cx="3047807" cy="1354940"/>
                  <wp:effectExtent l="0" t="171450" r="0" b="283845"/>
                  <wp:wrapTight wrapText="bothSides">
                    <wp:wrapPolygon edited="0">
                      <wp:start x="19012" y="1231"/>
                      <wp:lineTo x="14349" y="-605"/>
                      <wp:lineTo x="13856" y="4128"/>
                      <wp:lineTo x="9254" y="1700"/>
                      <wp:lineTo x="8761" y="6432"/>
                      <wp:lineTo x="6658" y="5322"/>
                      <wp:lineTo x="6164" y="10055"/>
                      <wp:lineTo x="1958" y="7835"/>
                      <wp:lineTo x="1464" y="12567"/>
                      <wp:lineTo x="413" y="12012"/>
                      <wp:lineTo x="51" y="16814"/>
                      <wp:lineTo x="794" y="20327"/>
                      <wp:lineTo x="864" y="20988"/>
                      <wp:lineTo x="1521" y="21335"/>
                      <wp:lineTo x="1715" y="20812"/>
                      <wp:lineTo x="5441" y="19658"/>
                      <wp:lineTo x="12507" y="18394"/>
                      <wp:lineTo x="12639" y="18463"/>
                      <wp:lineTo x="17602" y="16089"/>
                      <wp:lineTo x="21088" y="13248"/>
                      <wp:lineTo x="21959" y="6219"/>
                      <wp:lineTo x="21053" y="2933"/>
                      <wp:lineTo x="20063" y="1786"/>
                      <wp:lineTo x="19012" y="1231"/>
                    </wp:wrapPolygon>
                  </wp:wrapTight>
                  <wp:docPr id="104700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65" t="27427" r="16262" b="29124"/>
                          <a:stretch/>
                        </pic:blipFill>
                        <pic:spPr bwMode="auto">
                          <a:xfrm rot="20808089">
                            <a:off x="0" y="0"/>
                            <a:ext cx="3047807" cy="13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B Traffic"/>
                <w:b/>
                <w:bCs/>
                <w:sz w:val="28"/>
                <w:szCs w:val="40"/>
                <w:lang w:bidi="fa-IR"/>
              </w:rPr>
              <w:drawing>
                <wp:inline distT="0" distB="0" distL="0" distR="0" wp14:anchorId="2EE36C83" wp14:editId="4B4B2D53">
                  <wp:extent cx="2173331" cy="1716405"/>
                  <wp:effectExtent l="133350" t="209550" r="93980" b="226695"/>
                  <wp:docPr id="192289196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891963" name="Picture 192289196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174440">
                            <a:off x="0" y="0"/>
                            <a:ext cx="2182119" cy="172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5" w:type="dxa"/>
            <w:tcBorders>
              <w:top w:val="single" w:sz="18" w:space="0" w:color="00B0F0"/>
              <w:left w:val="nil"/>
              <w:bottom w:val="single" w:sz="18" w:space="0" w:color="00B0F0"/>
              <w:right w:val="single" w:sz="18" w:space="0" w:color="00B0F0"/>
            </w:tcBorders>
            <w:shd w:val="clear" w:color="auto" w:fill="00B0F0"/>
          </w:tcPr>
          <w:p w14:paraId="4F899771" w14:textId="6DABC36C" w:rsidR="007D7A2E" w:rsidRDefault="00120485" w:rsidP="00120485">
            <w:pPr>
              <w:spacing w:after="0"/>
              <w:jc w:val="center"/>
              <w:rPr>
                <w:b/>
                <w:bCs/>
                <w:color w:val="FFFFFF" w:themeColor="background1"/>
                <w:sz w:val="24"/>
                <w:szCs w:val="32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BF8F63C" wp14:editId="21822890">
                  <wp:extent cx="1331609" cy="702129"/>
                  <wp:effectExtent l="0" t="0" r="1905" b="0"/>
                  <wp:docPr id="13476660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436" b="21836"/>
                          <a:stretch/>
                        </pic:blipFill>
                        <pic:spPr bwMode="auto">
                          <a:xfrm>
                            <a:off x="0" y="0"/>
                            <a:ext cx="1355179" cy="714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83AFCD" w14:textId="2C9749F3" w:rsidR="007D7A2E" w:rsidRPr="00020FBD" w:rsidRDefault="007D7A2E" w:rsidP="007D7A2E">
            <w:pPr>
              <w:jc w:val="center"/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0FBD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Rad Hesgar Melal Co</w:t>
            </w:r>
            <w:r w:rsidR="00B13175">
              <w:rPr>
                <w:b/>
                <w:bCs/>
                <w:color w:val="FFFFFF" w:themeColor="background1"/>
                <w:sz w:val="28"/>
                <w:szCs w:val="36"/>
                <w:lang w:bidi="fa-IR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12FC3EF1" w14:textId="77777777" w:rsidR="007D7A2E" w:rsidRPr="0009007D" w:rsidRDefault="007D7A2E" w:rsidP="007D7A2E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</w:pPr>
          </w:p>
          <w:p w14:paraId="72075394" w14:textId="327CFD03" w:rsidR="007D7A2E" w:rsidRPr="00B13175" w:rsidRDefault="007D7A2E" w:rsidP="007D7A2E">
            <w:pPr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</w:pPr>
            <w:r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E</w:t>
            </w:r>
            <w:r w:rsidR="00B13175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LECTRICAL </w:t>
            </w:r>
            <w:r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C</w:t>
            </w:r>
            <w:r w:rsidR="00B13175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ONDUCTIVITY</w:t>
            </w:r>
            <w:r w:rsid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 (EC)</w:t>
            </w:r>
            <w:r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 </w:t>
            </w:r>
            <w:r w:rsidR="00B13175"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 xml:space="preserve">SENSOR AND </w:t>
            </w:r>
            <w:r w:rsidRPr="00B13175">
              <w:rPr>
                <w:rFonts w:asciiTheme="majorHAnsi" w:hAnsiTheme="majorHAnsi"/>
                <w:b/>
                <w:bCs/>
                <w:color w:val="FFFFFF" w:themeColor="background1"/>
                <w:sz w:val="36"/>
                <w:szCs w:val="44"/>
              </w:rPr>
              <w:t>TRANSMITTER</w:t>
            </w:r>
          </w:p>
          <w:p w14:paraId="1E1E3F2B" w14:textId="77777777" w:rsidR="007D7A2E" w:rsidRPr="0009007D" w:rsidRDefault="007D7A2E" w:rsidP="007D7A2E">
            <w:pPr>
              <w:pStyle w:val="NoSpacing"/>
              <w:jc w:val="center"/>
              <w:rPr>
                <w:rFonts w:asciiTheme="majorBidi" w:hAnsiTheme="majorBidi"/>
                <w:color w:val="FFFFFF" w:themeColor="background1"/>
                <w:spacing w:val="5"/>
                <w:kern w:val="28"/>
                <w:sz w:val="40"/>
                <w:szCs w:val="44"/>
              </w:rPr>
            </w:pPr>
          </w:p>
          <w:p w14:paraId="096A0567" w14:textId="77777777" w:rsidR="007D7A2E" w:rsidRDefault="007D7A2E" w:rsidP="007D7A2E">
            <w:pPr>
              <w:pStyle w:val="NoSpacing"/>
              <w:jc w:val="center"/>
              <w:rPr>
                <w:rFonts w:cs="B Traffic"/>
                <w:rtl/>
                <w:lang w:bidi="fa-IR"/>
              </w:rPr>
            </w:pP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ONLINE</w:t>
            </w:r>
            <w:r w:rsidRPr="00020FBD">
              <w:rPr>
                <w:iCs/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</w:t>
            </w: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ELECTRICAL</w:t>
            </w:r>
            <w:r w:rsidRPr="00020FBD">
              <w:rPr>
                <w:iCs/>
                <w:color w:val="FFFFFF" w:themeColor="background1"/>
                <w:spacing w:val="5"/>
                <w:kern w:val="28"/>
                <w:sz w:val="24"/>
                <w:szCs w:val="24"/>
              </w:rPr>
              <w:t xml:space="preserve"> </w:t>
            </w:r>
            <w:r w:rsidRPr="00020FBD">
              <w:rPr>
                <w:color w:val="FFFFFF" w:themeColor="background1"/>
                <w:spacing w:val="5"/>
                <w:kern w:val="28"/>
                <w:sz w:val="24"/>
                <w:szCs w:val="24"/>
              </w:rPr>
              <w:t>CONDUCTIVITY METER</w:t>
            </w:r>
          </w:p>
        </w:tc>
      </w:tr>
      <w:tr w:rsidR="007B604F" w14:paraId="7228B0D2" w14:textId="77777777" w:rsidTr="00CF5B1A">
        <w:trPr>
          <w:trHeight w:val="246"/>
        </w:trPr>
        <w:tc>
          <w:tcPr>
            <w:tcW w:w="5593" w:type="dxa"/>
            <w:tcBorders>
              <w:top w:val="single" w:sz="18" w:space="0" w:color="00B0F0"/>
              <w:left w:val="nil"/>
              <w:bottom w:val="nil"/>
              <w:right w:val="nil"/>
            </w:tcBorders>
            <w:shd w:val="clear" w:color="auto" w:fill="DDDDD8" w:themeFill="text2" w:themeFillTint="33"/>
          </w:tcPr>
          <w:p w14:paraId="07CF7971" w14:textId="77777777" w:rsidR="007D7A2E" w:rsidRDefault="007D7A2E" w:rsidP="007D7A2E">
            <w:pPr>
              <w:pStyle w:val="NoSpacing"/>
              <w:rPr>
                <w:rFonts w:cs="B Traffic"/>
                <w:rtl/>
                <w:lang w:bidi="fa-IR"/>
              </w:rPr>
            </w:pPr>
          </w:p>
        </w:tc>
        <w:tc>
          <w:tcPr>
            <w:tcW w:w="5735" w:type="dxa"/>
            <w:tcBorders>
              <w:top w:val="single" w:sz="18" w:space="0" w:color="00B0F0"/>
              <w:left w:val="nil"/>
              <w:bottom w:val="nil"/>
              <w:right w:val="nil"/>
            </w:tcBorders>
            <w:shd w:val="clear" w:color="auto" w:fill="595959" w:themeFill="text1" w:themeFillTint="A6"/>
          </w:tcPr>
          <w:p w14:paraId="3D72A4CA" w14:textId="77777777" w:rsidR="007D7A2E" w:rsidRDefault="007D7A2E" w:rsidP="007D7A2E">
            <w:pPr>
              <w:pStyle w:val="NoSpacing"/>
              <w:tabs>
                <w:tab w:val="left" w:pos="4305"/>
              </w:tabs>
              <w:rPr>
                <w:rFonts w:cs="B Traffic"/>
                <w:rtl/>
                <w:lang w:bidi="fa-IR"/>
              </w:rPr>
            </w:pPr>
            <w:r>
              <w:rPr>
                <w:rFonts w:cs="B Traffic"/>
                <w:lang w:bidi="fa-IR"/>
              </w:rPr>
              <w:tab/>
            </w:r>
          </w:p>
        </w:tc>
      </w:tr>
    </w:tbl>
    <w:p w14:paraId="4AC4DC5D" w14:textId="35886F81" w:rsidR="00456E62" w:rsidRDefault="00456E62" w:rsidP="000D2D7B"/>
    <w:p w14:paraId="4EF119AF" w14:textId="77777777" w:rsidR="007D7A2E" w:rsidRDefault="007D7A2E" w:rsidP="000D2D7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9"/>
        <w:gridCol w:w="5539"/>
      </w:tblGrid>
      <w:tr w:rsidR="008439B5" w14:paraId="007F5A10" w14:textId="77777777" w:rsidTr="00051CA5">
        <w:trPr>
          <w:trHeight w:val="3325"/>
        </w:trPr>
        <w:tc>
          <w:tcPr>
            <w:tcW w:w="5539" w:type="dxa"/>
          </w:tcPr>
          <w:p w14:paraId="442F31CC" w14:textId="7090EF67" w:rsidR="008439B5" w:rsidRPr="00927435" w:rsidRDefault="008439B5" w:rsidP="00927435">
            <w:r w:rsidRPr="002474A2">
              <w:rPr>
                <w:sz w:val="32"/>
                <w:szCs w:val="40"/>
              </w:rPr>
              <w:t>FEATURES</w:t>
            </w:r>
          </w:p>
          <w:p w14:paraId="7ABAE3C4" w14:textId="7D8FF8AC" w:rsidR="00927435" w:rsidRPr="00927435" w:rsidRDefault="0092743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Compact design with internal transmitter</w:t>
            </w:r>
          </w:p>
          <w:p w14:paraId="61963C05" w14:textId="614B3AA4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Online &amp; real-time</w:t>
            </w:r>
            <w:r w:rsidRPr="00C26473">
              <w:rPr>
                <w:rFonts w:asciiTheme="minorBidi" w:hAnsiTheme="minorBidi"/>
                <w:spacing w:val="-3"/>
                <w:sz w:val="24"/>
                <w:szCs w:val="28"/>
              </w:rPr>
              <w:t xml:space="preserve">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measurement</w:t>
            </w:r>
          </w:p>
          <w:p w14:paraId="5B896EA5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High</w:t>
            </w:r>
            <w:r w:rsidRPr="00C26473">
              <w:rPr>
                <w:rFonts w:asciiTheme="minorBidi" w:hAnsiTheme="minorBidi"/>
                <w:spacing w:val="-2"/>
                <w:sz w:val="24"/>
                <w:szCs w:val="28"/>
              </w:rPr>
              <w:t xml:space="preserve">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accuracy</w:t>
            </w:r>
          </w:p>
          <w:p w14:paraId="4266A02F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Electromagnetic isolation</w:t>
            </w:r>
          </w:p>
          <w:p w14:paraId="761C08A8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Strong resistance to corrosion</w:t>
            </w:r>
          </w:p>
          <w:p w14:paraId="2C851037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Polarization resistance</w:t>
            </w:r>
          </w:p>
          <w:p w14:paraId="07CBD923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Digital/Analog output</w:t>
            </w:r>
          </w:p>
          <w:p w14:paraId="209929DB" w14:textId="4416022F" w:rsidR="00927435" w:rsidRPr="008439B5" w:rsidRDefault="0092743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316L stainless steel electrode</w:t>
            </w:r>
          </w:p>
        </w:tc>
        <w:tc>
          <w:tcPr>
            <w:tcW w:w="5539" w:type="dxa"/>
          </w:tcPr>
          <w:p w14:paraId="297A9718" w14:textId="5F0329E4" w:rsidR="00927435" w:rsidRPr="002474A2" w:rsidRDefault="008439B5" w:rsidP="00927435">
            <w:pPr>
              <w:rPr>
                <w:sz w:val="24"/>
                <w:szCs w:val="32"/>
              </w:rPr>
            </w:pPr>
            <w:r w:rsidRPr="002474A2">
              <w:rPr>
                <w:sz w:val="32"/>
                <w:szCs w:val="40"/>
              </w:rPr>
              <w:t>APPLICATIONS</w:t>
            </w:r>
          </w:p>
          <w:p w14:paraId="635FF8FF" w14:textId="77777777" w:rsidR="00927435" w:rsidRPr="00927435" w:rsidRDefault="0092743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8"/>
                <w:rtl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Environmental protection</w:t>
            </w:r>
          </w:p>
          <w:p w14:paraId="4451A12D" w14:textId="61C3A8C5" w:rsidR="00927435" w:rsidRPr="00927435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8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Aquaculture</w:t>
            </w:r>
          </w:p>
          <w:p w14:paraId="0166B57B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pacing w:val="-3"/>
                <w:sz w:val="24"/>
                <w:szCs w:val="28"/>
              </w:rPr>
              <w:t xml:space="preserve">Water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source</w:t>
            </w:r>
            <w:r w:rsidRPr="00C26473">
              <w:rPr>
                <w:rFonts w:asciiTheme="minorBidi" w:hAnsiTheme="minorBidi"/>
                <w:spacing w:val="4"/>
                <w:sz w:val="24"/>
                <w:szCs w:val="28"/>
              </w:rPr>
              <w:t xml:space="preserve"> </w:t>
            </w:r>
            <w:r w:rsidRPr="00C26473">
              <w:rPr>
                <w:rFonts w:asciiTheme="minorBidi" w:hAnsiTheme="minorBidi"/>
                <w:sz w:val="24"/>
                <w:szCs w:val="28"/>
              </w:rPr>
              <w:t>monitoring</w:t>
            </w:r>
          </w:p>
          <w:p w14:paraId="5C4CF12B" w14:textId="77777777" w:rsidR="008439B5" w:rsidRPr="00C26473" w:rsidRDefault="008439B5" w:rsidP="00051CA5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24"/>
              </w:rPr>
            </w:pPr>
            <w:r w:rsidRPr="00C26473">
              <w:rPr>
                <w:rFonts w:asciiTheme="minorBidi" w:hAnsiTheme="minorBidi"/>
                <w:sz w:val="24"/>
                <w:szCs w:val="24"/>
              </w:rPr>
              <w:t>Environmental monitoring</w:t>
            </w:r>
          </w:p>
          <w:p w14:paraId="2EE774FA" w14:textId="3C645283" w:rsidR="008439B5" w:rsidRPr="00B31439" w:rsidRDefault="008439B5" w:rsidP="00B31439">
            <w:pPr>
              <w:pStyle w:val="ListParagraph"/>
              <w:widowControl w:val="0"/>
              <w:numPr>
                <w:ilvl w:val="0"/>
                <w:numId w:val="34"/>
              </w:numPr>
              <w:tabs>
                <w:tab w:val="left" w:pos="647"/>
                <w:tab w:val="left" w:pos="648"/>
              </w:tabs>
              <w:autoSpaceDE w:val="0"/>
              <w:autoSpaceDN w:val="0"/>
              <w:bidi w:val="0"/>
              <w:spacing w:before="120" w:after="0" w:line="240" w:lineRule="auto"/>
              <w:ind w:hanging="421"/>
              <w:contextualSpacing w:val="0"/>
              <w:rPr>
                <w:rFonts w:asciiTheme="minorBidi" w:hAnsiTheme="minorBidi"/>
                <w:sz w:val="24"/>
                <w:szCs w:val="36"/>
              </w:rPr>
            </w:pPr>
            <w:r w:rsidRPr="00C26473">
              <w:rPr>
                <w:rFonts w:asciiTheme="minorBidi" w:hAnsiTheme="minorBidi"/>
                <w:sz w:val="24"/>
                <w:szCs w:val="28"/>
              </w:rPr>
              <w:t>Sewage treatment</w:t>
            </w:r>
          </w:p>
        </w:tc>
      </w:tr>
    </w:tbl>
    <w:p w14:paraId="45D04D56" w14:textId="73C16226" w:rsidR="008439B5" w:rsidRDefault="008439B5" w:rsidP="000D2D7B">
      <w:pPr>
        <w:spacing w:after="200" w:line="276" w:lineRule="auto"/>
        <w:rPr>
          <w:rFonts w:cs="B Traffic"/>
          <w:b/>
          <w:bCs/>
          <w:sz w:val="28"/>
          <w:szCs w:val="40"/>
          <w:lang w:bidi="fa-IR"/>
        </w:rPr>
      </w:pPr>
      <w:r>
        <w:rPr>
          <w:rFonts w:cs="B Traffic"/>
          <w:b/>
          <w:bCs/>
          <w:sz w:val="28"/>
          <w:szCs w:val="40"/>
          <w:lang w:bidi="fa-IR"/>
        </w:rPr>
        <w:br w:type="page"/>
      </w:r>
    </w:p>
    <w:p w14:paraId="582D53B3" w14:textId="54623F90" w:rsidR="00C26473" w:rsidRDefault="00C26473" w:rsidP="008439B5">
      <w:pPr>
        <w:pStyle w:val="SidebarText"/>
        <w:rPr>
          <w:rFonts w:cs="B Traffic"/>
          <w:b/>
          <w:bCs/>
          <w:sz w:val="28"/>
          <w:szCs w:val="40"/>
          <w:lang w:bidi="fa-IR"/>
        </w:rPr>
      </w:pPr>
    </w:p>
    <w:p w14:paraId="08D5CC44" w14:textId="66BFBDBB" w:rsidR="00C26473" w:rsidRDefault="00296030" w:rsidP="007D7A2E">
      <w:pPr>
        <w:pStyle w:val="SidebarText"/>
        <w:rPr>
          <w:rFonts w:cs="B Traffic"/>
          <w:b/>
          <w:bCs/>
          <w:sz w:val="28"/>
          <w:szCs w:val="40"/>
          <w:lang w:bidi="fa-IR"/>
        </w:rPr>
      </w:pPr>
      <w:r w:rsidRPr="00296030">
        <w:rPr>
          <w:rFonts w:cs="B Traffic"/>
          <w:b/>
          <w:bCs/>
          <w:sz w:val="28"/>
          <w:szCs w:val="40"/>
          <w:lang w:bidi="fa-IR"/>
        </w:rPr>
        <w:t>TECHNICAL SPECIFICATION</w:t>
      </w:r>
    </w:p>
    <w:p w14:paraId="64DE9369" w14:textId="77777777" w:rsidR="007D7A2E" w:rsidRPr="00296030" w:rsidRDefault="007D7A2E" w:rsidP="007D7A2E">
      <w:pPr>
        <w:pStyle w:val="SidebarText"/>
        <w:rPr>
          <w:rFonts w:cs="B Traffic"/>
          <w:b/>
          <w:bCs/>
          <w:sz w:val="28"/>
          <w:szCs w:val="40"/>
          <w:rtl/>
          <w:lang w:bidi="fa-IR"/>
        </w:rPr>
      </w:pPr>
    </w:p>
    <w:tbl>
      <w:tblPr>
        <w:tblStyle w:val="GridTable4-Accent11"/>
        <w:tblW w:w="0" w:type="auto"/>
        <w:tblLayout w:type="fixed"/>
        <w:tblLook w:val="04A0" w:firstRow="1" w:lastRow="0" w:firstColumn="1" w:lastColumn="0" w:noHBand="0" w:noVBand="1"/>
      </w:tblPr>
      <w:tblGrid>
        <w:gridCol w:w="3735"/>
        <w:gridCol w:w="5660"/>
      </w:tblGrid>
      <w:tr w:rsidR="00DC1116" w:rsidRPr="00AC348C" w14:paraId="6CDC3D79" w14:textId="77777777" w:rsidTr="00051C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tcBorders>
              <w:top w:val="single" w:sz="4" w:space="0" w:color="00B0F0"/>
              <w:left w:val="single" w:sz="4" w:space="0" w:color="00B0F0"/>
              <w:bottom w:val="single" w:sz="4" w:space="0" w:color="00B0F0"/>
            </w:tcBorders>
            <w:shd w:val="clear" w:color="auto" w:fill="00B0F0"/>
          </w:tcPr>
          <w:p w14:paraId="6714DE47" w14:textId="77777777" w:rsidR="00DC1116" w:rsidRPr="00AC348C" w:rsidRDefault="003E5E3F" w:rsidP="000D2D7B">
            <w:pPr>
              <w:pStyle w:val="SidebarText"/>
              <w:ind w:left="0"/>
              <w:rPr>
                <w:rFonts w:cs="B Traffic"/>
                <w:rtl/>
                <w:lang w:bidi="fa-IR"/>
              </w:rPr>
            </w:pPr>
            <w:r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D</w:t>
            </w:r>
            <w:r w:rsidRPr="00310644"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escription</w:t>
            </w:r>
          </w:p>
        </w:tc>
        <w:tc>
          <w:tcPr>
            <w:tcW w:w="5660" w:type="dxa"/>
            <w:tcBorders>
              <w:top w:val="single" w:sz="4" w:space="0" w:color="00B0F0"/>
              <w:bottom w:val="single" w:sz="4" w:space="0" w:color="00B0F0"/>
              <w:right w:val="single" w:sz="4" w:space="0" w:color="00B0F0"/>
            </w:tcBorders>
            <w:shd w:val="clear" w:color="auto" w:fill="00B0F0"/>
          </w:tcPr>
          <w:p w14:paraId="26A040A2" w14:textId="77777777" w:rsidR="00DC1116" w:rsidRPr="00AC348C" w:rsidRDefault="003E5E3F" w:rsidP="000D2D7B">
            <w:pPr>
              <w:pStyle w:val="SidebarText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raffic"/>
                <w:rtl/>
                <w:lang w:bidi="fa-IR"/>
              </w:rPr>
            </w:pPr>
            <w:r>
              <w:rPr>
                <w:rFonts w:asciiTheme="majorBidi" w:hAnsiTheme="majorBidi"/>
                <w:b w:val="0"/>
                <w:bCs w:val="0"/>
                <w:sz w:val="28"/>
                <w:szCs w:val="28"/>
              </w:rPr>
              <w:t>Explanations</w:t>
            </w:r>
          </w:p>
        </w:tc>
      </w:tr>
      <w:tr w:rsidR="00411FAC" w:rsidRPr="00AC348C" w14:paraId="3E5512B8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tcBorders>
              <w:top w:val="single" w:sz="4" w:space="0" w:color="00B0F0"/>
            </w:tcBorders>
            <w:shd w:val="clear" w:color="auto" w:fill="FFFFFF" w:themeFill="background1"/>
          </w:tcPr>
          <w:p w14:paraId="712F7E14" w14:textId="247058E6" w:rsidR="00411FAC" w:rsidRDefault="00411FAC" w:rsidP="007D7A2E">
            <w:pPr>
              <w:pStyle w:val="SidebarText"/>
              <w:spacing w:after="0"/>
              <w:ind w:left="0"/>
              <w:rPr>
                <w:rFonts w:asciiTheme="majorBidi" w:hAnsiTheme="majorBidi"/>
                <w:sz w:val="28"/>
                <w:szCs w:val="28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Measuring medium</w:t>
            </w:r>
          </w:p>
        </w:tc>
        <w:tc>
          <w:tcPr>
            <w:tcW w:w="5660" w:type="dxa"/>
            <w:tcBorders>
              <w:top w:val="single" w:sz="4" w:space="0" w:color="00B0F0"/>
            </w:tcBorders>
            <w:shd w:val="clear" w:color="auto" w:fill="FFFFFF" w:themeFill="background1"/>
          </w:tcPr>
          <w:p w14:paraId="4604B9B4" w14:textId="050F2D4D" w:rsidR="00411FAC" w:rsidRDefault="00411FAC" w:rsidP="007D7A2E">
            <w:pPr>
              <w:pStyle w:val="SidebarText"/>
              <w:spacing w:after="0"/>
              <w:ind w:left="0" w:righ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/>
                <w:sz w:val="28"/>
                <w:szCs w:val="28"/>
                <w:rtl/>
                <w:lang w:bidi="fa-IR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Liquid</w:t>
            </w:r>
          </w:p>
        </w:tc>
      </w:tr>
      <w:tr w:rsidR="00AE3EA4" w:rsidRPr="00AC348C" w14:paraId="11CD27C3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582F34C1" w14:textId="18598BFE" w:rsidR="006D241F" w:rsidRPr="00296030" w:rsidRDefault="006D241F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Principle</w:t>
            </w:r>
          </w:p>
        </w:tc>
        <w:tc>
          <w:tcPr>
            <w:tcW w:w="5660" w:type="dxa"/>
          </w:tcPr>
          <w:p w14:paraId="2607BC3D" w14:textId="78E9601C" w:rsidR="006D241F" w:rsidRPr="00296030" w:rsidRDefault="006D241F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Frequency conversion method</w:t>
            </w:r>
          </w:p>
        </w:tc>
      </w:tr>
      <w:tr w:rsidR="00411FAC" w:rsidRPr="00296030" w14:paraId="2BC480F0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067B0EC7" w14:textId="1565B182" w:rsidR="00411FAC" w:rsidRPr="00296030" w:rsidRDefault="006D241F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  <w:rtl/>
                <w:lang w:bidi="fa-IR"/>
              </w:rPr>
            </w:pPr>
            <w:r w:rsidRPr="006D241F">
              <w:rPr>
                <w:rFonts w:asciiTheme="majorBidi" w:hAnsiTheme="majorBidi" w:cstheme="majorBidi"/>
                <w:sz w:val="24"/>
                <w:szCs w:val="24"/>
                <w:lang w:bidi="fa-IR"/>
              </w:rPr>
              <w:t xml:space="preserve">Temperature </w:t>
            </w:r>
            <w:r w:rsidR="00510AB6" w:rsidRPr="00296030">
              <w:rPr>
                <w:rFonts w:asciiTheme="majorBidi" w:hAnsiTheme="majorBidi" w:cstheme="majorBidi"/>
                <w:sz w:val="24"/>
                <w:szCs w:val="24"/>
              </w:rPr>
              <w:t>compensation</w:t>
            </w:r>
          </w:p>
        </w:tc>
        <w:tc>
          <w:tcPr>
            <w:tcW w:w="5660" w:type="dxa"/>
            <w:shd w:val="clear" w:color="auto" w:fill="FFFFFF" w:themeFill="background1"/>
          </w:tcPr>
          <w:p w14:paraId="39F29ED7" w14:textId="106D8F4A" w:rsidR="00411FAC" w:rsidRPr="00296030" w:rsidRDefault="006D241F" w:rsidP="007D7A2E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Automatic</w:t>
            </w:r>
          </w:p>
        </w:tc>
      </w:tr>
      <w:tr w:rsidR="00AE3EA4" w:rsidRPr="00296030" w14:paraId="2AA18D8D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2C934111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Range</w:t>
            </w:r>
          </w:p>
        </w:tc>
        <w:tc>
          <w:tcPr>
            <w:tcW w:w="5660" w:type="dxa"/>
          </w:tcPr>
          <w:p w14:paraId="283406C3" w14:textId="63E0339B" w:rsidR="00411FAC" w:rsidRPr="00296030" w:rsidRDefault="00411FAC" w:rsidP="007D7A2E">
            <w:pPr>
              <w:pStyle w:val="TableParagraph"/>
              <w:spacing w:before="120" w:after="120" w:line="364" w:lineRule="auto"/>
              <w:ind w:left="108" w:righ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AB30BB">
              <w:rPr>
                <w:rFonts w:cs="B Nazanin"/>
                <w:lang w:bidi="fa-IR"/>
              </w:rPr>
              <w:t>0</w:t>
            </w:r>
            <w:r>
              <w:rPr>
                <w:rFonts w:cs="B Nazanin"/>
                <w:lang w:bidi="fa-IR"/>
              </w:rPr>
              <w:t xml:space="preserve"> ~ </w:t>
            </w:r>
            <w:r w:rsidR="00051CA5">
              <w:rPr>
                <w:rFonts w:cs="B Nazanin"/>
                <w:lang w:bidi="fa-IR"/>
              </w:rPr>
              <w:t>2</w:t>
            </w:r>
            <w:r w:rsidRPr="00AB30BB">
              <w:rPr>
                <w:rFonts w:cs="B Nazanin"/>
                <w:lang w:bidi="fa-IR"/>
              </w:rPr>
              <w:t>0</w:t>
            </w:r>
            <w:r>
              <w:rPr>
                <w:rFonts w:cs="B Nazanin"/>
                <w:lang w:bidi="fa-IR"/>
              </w:rPr>
              <w:t xml:space="preserve"> </w:t>
            </w:r>
            <w:r w:rsidR="00051CA5">
              <w:rPr>
                <w:rFonts w:ascii="Times New Roman" w:hAnsi="Times New Roman" w:cs="Times New Roman"/>
                <w:lang w:bidi="fa-IR"/>
              </w:rPr>
              <w:t>m</w:t>
            </w:r>
            <w:r w:rsidR="00CC1FF4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/cm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(any range of 0-300</w:t>
            </w:r>
            <w:r w:rsidR="00AE3EA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m</w:t>
            </w:r>
            <w:r w:rsidR="00CC1FF4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/cm can</w:t>
            </w:r>
          </w:p>
          <w:p w14:paraId="6EF43BA8" w14:textId="5397C727" w:rsidR="00411FAC" w:rsidRPr="00296030" w:rsidRDefault="00411FAC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be customized, 1ms/cm = 1000</w:t>
            </w:r>
            <w:r>
              <w:rPr>
                <w:rFonts w:ascii="Times New Roman" w:hAnsi="Times New Roman" w:cs="Times New Roman"/>
                <w:lang w:bidi="fa-IR"/>
              </w:rPr>
              <w:t>µ</w:t>
            </w:r>
            <w:r w:rsidR="00CC1FF4">
              <w:rPr>
                <w:rFonts w:asciiTheme="majorBidi" w:hAnsiTheme="majorBidi" w:cstheme="majorBidi"/>
                <w:sz w:val="24"/>
                <w:szCs w:val="24"/>
              </w:rPr>
              <w:t>S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/cm)</w:t>
            </w:r>
          </w:p>
        </w:tc>
      </w:tr>
      <w:tr w:rsidR="00411FAC" w:rsidRPr="00296030" w14:paraId="6AB12AEB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12C014E5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Supply</w:t>
            </w:r>
          </w:p>
        </w:tc>
        <w:tc>
          <w:tcPr>
            <w:tcW w:w="5660" w:type="dxa"/>
            <w:shd w:val="clear" w:color="auto" w:fill="FFFFFF" w:themeFill="background1"/>
          </w:tcPr>
          <w:p w14:paraId="6DEE5148" w14:textId="2C98B65B" w:rsidR="00411FAC" w:rsidRPr="00296030" w:rsidRDefault="00411FAC" w:rsidP="007D7A2E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7B604F">
              <w:rPr>
                <w:rFonts w:asciiTheme="majorBidi" w:hAnsiTheme="majorBidi" w:cstheme="majorBidi"/>
                <w:sz w:val="24"/>
                <w:szCs w:val="24"/>
                <w:rtl/>
              </w:rPr>
              <w:t>2</w:t>
            </w:r>
            <w:r w:rsidR="00E772B5">
              <w:rPr>
                <w:rFonts w:asciiTheme="majorBidi" w:hAnsiTheme="majorBidi" w:cstheme="majorBidi"/>
                <w:sz w:val="24"/>
                <w:szCs w:val="24"/>
              </w:rPr>
              <w:t xml:space="preserve"> ~ </w:t>
            </w:r>
            <w:r w:rsidR="00CC017A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="00910DD9">
              <w:rPr>
                <w:rFonts w:asciiTheme="majorBidi" w:hAnsiTheme="majorBidi" w:cstheme="majorBidi"/>
                <w:sz w:val="24"/>
                <w:szCs w:val="24"/>
              </w:rPr>
              <w:t>0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VDC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(power consumption&lt;0.2W)</w:t>
            </w:r>
          </w:p>
        </w:tc>
      </w:tr>
      <w:tr w:rsidR="00AE3EA4" w:rsidRPr="00296030" w14:paraId="1A8198A2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29C86BA3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Accuracy</w:t>
            </w:r>
          </w:p>
        </w:tc>
        <w:tc>
          <w:tcPr>
            <w:tcW w:w="5660" w:type="dxa"/>
          </w:tcPr>
          <w:p w14:paraId="08D62622" w14:textId="07607DF6" w:rsidR="00411FAC" w:rsidRPr="00296030" w:rsidRDefault="00411FAC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±</w:t>
            </w:r>
            <w:r w:rsidR="00D26DF1"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%</w:t>
            </w:r>
          </w:p>
        </w:tc>
      </w:tr>
      <w:tr w:rsidR="00411FAC" w:rsidRPr="00296030" w14:paraId="1FD9D993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78C92DC1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Response time</w:t>
            </w:r>
          </w:p>
        </w:tc>
        <w:tc>
          <w:tcPr>
            <w:tcW w:w="5660" w:type="dxa"/>
            <w:shd w:val="clear" w:color="auto" w:fill="FFFFFF" w:themeFill="background1"/>
          </w:tcPr>
          <w:p w14:paraId="58ED3A13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1s</w:t>
            </w:r>
          </w:p>
        </w:tc>
      </w:tr>
      <w:tr w:rsidR="00AE3EA4" w:rsidRPr="00296030" w14:paraId="3C9B9BAE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037C9ABF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Output Signal</w:t>
            </w:r>
          </w:p>
        </w:tc>
        <w:tc>
          <w:tcPr>
            <w:tcW w:w="5660" w:type="dxa"/>
          </w:tcPr>
          <w:p w14:paraId="22E31506" w14:textId="506BF582" w:rsidR="00411FAC" w:rsidRDefault="006B5D3F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Modbus </w:t>
            </w:r>
            <w:r w:rsidR="00411FAC" w:rsidRPr="00296030">
              <w:rPr>
                <w:rFonts w:asciiTheme="majorBidi" w:hAnsiTheme="majorBidi" w:cstheme="majorBidi"/>
                <w:sz w:val="24"/>
                <w:szCs w:val="24"/>
              </w:rPr>
              <w:t>RS485</w:t>
            </w:r>
          </w:p>
          <w:p w14:paraId="50BE6648" w14:textId="5E2A6CD0" w:rsidR="00411FAC" w:rsidRDefault="0060674E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32"/>
                <w:lang w:bidi="fa-IR"/>
              </w:rPr>
              <w:t>4</w:t>
            </w:r>
            <w:r w:rsidR="00411FAC" w:rsidRPr="00411FAC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-20</w:t>
            </w:r>
            <w:r w:rsidR="00E772B5">
              <w:rPr>
                <w:rFonts w:asciiTheme="majorBidi" w:hAnsiTheme="majorBidi" w:cstheme="majorBidi"/>
                <w:sz w:val="24"/>
                <w:szCs w:val="32"/>
                <w:lang w:bidi="fa-IR"/>
              </w:rPr>
              <w:t xml:space="preserve"> </w:t>
            </w:r>
            <w:r w:rsidR="00411FAC" w:rsidRPr="00411FAC">
              <w:rPr>
                <w:rFonts w:asciiTheme="majorBidi" w:hAnsiTheme="majorBidi" w:cstheme="majorBidi"/>
                <w:sz w:val="24"/>
                <w:szCs w:val="32"/>
                <w:lang w:bidi="fa-IR"/>
              </w:rPr>
              <w:t>mA</w:t>
            </w:r>
          </w:p>
          <w:p w14:paraId="5E4949A8" w14:textId="29182D4A" w:rsidR="00411FAC" w:rsidRPr="00411FAC" w:rsidRDefault="00411FAC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(D</w:t>
            </w:r>
            <w:r w:rsidRPr="00411FAC">
              <w:rPr>
                <w:rFonts w:asciiTheme="majorBidi" w:hAnsiTheme="majorBidi" w:cstheme="majorBidi"/>
                <w:sz w:val="24"/>
                <w:szCs w:val="24"/>
              </w:rPr>
              <w:t>epends on customer order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411FAC" w:rsidRPr="00296030" w14:paraId="7F3049BC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38B04066" w14:textId="77777777" w:rsidR="00411FAC" w:rsidRPr="00296030" w:rsidRDefault="00411FAC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Electrode</w:t>
            </w:r>
          </w:p>
        </w:tc>
        <w:tc>
          <w:tcPr>
            <w:tcW w:w="5660" w:type="dxa"/>
            <w:shd w:val="clear" w:color="auto" w:fill="FFFFFF" w:themeFill="background1"/>
          </w:tcPr>
          <w:p w14:paraId="5CA348E4" w14:textId="3253C205" w:rsidR="00411FAC" w:rsidRPr="00296030" w:rsidRDefault="00411FAC" w:rsidP="007D7A2E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316L stainless steel</w:t>
            </w:r>
          </w:p>
        </w:tc>
      </w:tr>
      <w:tr w:rsidR="00AE3EA4" w:rsidRPr="00296030" w14:paraId="49A4016E" w14:textId="77777777" w:rsidTr="00051CA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7A89BB9C" w14:textId="61E83907" w:rsidR="00AE3EA4" w:rsidRPr="00296030" w:rsidRDefault="00AE3EA4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 xml:space="preserve">Operating </w:t>
            </w:r>
            <w:r w:rsidR="00085FFC">
              <w:rPr>
                <w:rFonts w:asciiTheme="majorBidi" w:hAnsiTheme="majorBidi" w:cstheme="majorBidi"/>
                <w:sz w:val="24"/>
                <w:szCs w:val="24"/>
              </w:rPr>
              <w:t>t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emperature</w:t>
            </w:r>
          </w:p>
        </w:tc>
        <w:tc>
          <w:tcPr>
            <w:tcW w:w="5660" w:type="dxa"/>
          </w:tcPr>
          <w:p w14:paraId="10EF5BDE" w14:textId="0B10A087" w:rsidR="00AE3EA4" w:rsidRPr="00296030" w:rsidRDefault="00AE3EA4" w:rsidP="007D7A2E">
            <w:pPr>
              <w:pStyle w:val="TableParagraph"/>
              <w:spacing w:before="120" w:after="120"/>
              <w:ind w:left="1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411FAC">
              <w:rPr>
                <w:rFonts w:asciiTheme="majorBidi" w:hAnsiTheme="majorBidi" w:cstheme="majorBidi"/>
                <w:sz w:val="24"/>
                <w:szCs w:val="24"/>
                <w:lang w:bidi="fa-IR"/>
              </w:rPr>
              <w:t>-5 ~ +65 (̊C)</w:t>
            </w:r>
          </w:p>
        </w:tc>
      </w:tr>
      <w:tr w:rsidR="00AE3EA4" w:rsidRPr="00296030" w14:paraId="4C18AEA2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3A5C0FC8" w14:textId="79995927" w:rsidR="00AE3EA4" w:rsidRPr="00296030" w:rsidRDefault="00AE3EA4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Probe material</w:t>
            </w:r>
          </w:p>
        </w:tc>
        <w:tc>
          <w:tcPr>
            <w:tcW w:w="5660" w:type="dxa"/>
            <w:shd w:val="clear" w:color="auto" w:fill="FFFFFF" w:themeFill="background1"/>
          </w:tcPr>
          <w:p w14:paraId="78D630BD" w14:textId="7D9C8985" w:rsidR="00AE3EA4" w:rsidRPr="00411FAC" w:rsidRDefault="00AE3EA4" w:rsidP="007D7A2E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316L</w:t>
            </w:r>
            <w:r w:rsidR="00E772B5">
              <w:rPr>
                <w:rFonts w:asciiTheme="majorBidi" w:hAnsiTheme="majorBidi" w:cstheme="majorBidi"/>
                <w:sz w:val="24"/>
                <w:szCs w:val="24"/>
              </w:rPr>
              <w:t xml:space="preserve"> and</w:t>
            </w:r>
            <w:r w:rsidR="00051CA5">
              <w:rPr>
                <w:rFonts w:asciiTheme="majorBidi" w:hAnsiTheme="majorBidi" w:cstheme="majorBidi"/>
                <w:sz w:val="24"/>
                <w:szCs w:val="24"/>
              </w:rPr>
              <w:t xml:space="preserve"> ABS</w:t>
            </w:r>
          </w:p>
        </w:tc>
      </w:tr>
      <w:tr w:rsidR="00AE3EA4" w:rsidRPr="00296030" w14:paraId="16D68510" w14:textId="77777777" w:rsidTr="00051CA5">
        <w:trPr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</w:tcPr>
          <w:p w14:paraId="69F04CF3" w14:textId="0AE1DCFF" w:rsidR="00AE3EA4" w:rsidRPr="00296030" w:rsidRDefault="00AE3EA4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 xml:space="preserve">Ingress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rotection</w:t>
            </w:r>
          </w:p>
        </w:tc>
        <w:tc>
          <w:tcPr>
            <w:tcW w:w="5660" w:type="dxa"/>
          </w:tcPr>
          <w:p w14:paraId="2B80F8A7" w14:textId="77777777" w:rsidR="00AE3EA4" w:rsidRPr="00AE3EA4" w:rsidRDefault="00AE3EA4" w:rsidP="007D7A2E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auto"/>
                <w:sz w:val="24"/>
                <w:szCs w:val="32"/>
                <w:lang w:bidi="fa-IR"/>
              </w:rPr>
            </w:pPr>
            <w:r w:rsidRPr="00AE3EA4">
              <w:rPr>
                <w:rFonts w:asciiTheme="majorBidi" w:hAnsiTheme="majorBidi" w:cstheme="majorBidi"/>
                <w:color w:val="auto"/>
                <w:sz w:val="24"/>
                <w:szCs w:val="32"/>
                <w:lang w:bidi="fa-IR"/>
              </w:rPr>
              <w:t>Probe: IP68</w:t>
            </w:r>
          </w:p>
          <w:p w14:paraId="42C4E6C9" w14:textId="0DCFEC86" w:rsidR="00AE3EA4" w:rsidRPr="00AE3EA4" w:rsidRDefault="00AE3EA4" w:rsidP="007D7A2E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  <w:color w:val="auto"/>
                <w:sz w:val="24"/>
                <w:szCs w:val="32"/>
                <w:lang w:bidi="fa-IR"/>
              </w:rPr>
            </w:pPr>
            <w:r w:rsidRPr="00AE3EA4">
              <w:rPr>
                <w:rFonts w:asciiTheme="majorBidi" w:hAnsiTheme="majorBidi" w:cstheme="majorBidi"/>
                <w:color w:val="auto"/>
                <w:sz w:val="24"/>
                <w:szCs w:val="32"/>
                <w:lang w:bidi="fa-IR"/>
              </w:rPr>
              <w:t>Body: IP65</w:t>
            </w:r>
          </w:p>
        </w:tc>
      </w:tr>
      <w:tr w:rsidR="00AE3EA4" w:rsidRPr="00296030" w14:paraId="0D996C05" w14:textId="77777777" w:rsidTr="00051C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35" w:type="dxa"/>
            <w:shd w:val="clear" w:color="auto" w:fill="FFFFFF" w:themeFill="background1"/>
          </w:tcPr>
          <w:p w14:paraId="63CD23BF" w14:textId="054A6E03" w:rsidR="00AE3EA4" w:rsidRPr="00296030" w:rsidRDefault="00AE3EA4" w:rsidP="007D7A2E">
            <w:pPr>
              <w:pStyle w:val="TableParagraph"/>
              <w:spacing w:before="120" w:after="120"/>
              <w:ind w:left="108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Cable length</w:t>
            </w:r>
          </w:p>
        </w:tc>
        <w:tc>
          <w:tcPr>
            <w:tcW w:w="5660" w:type="dxa"/>
            <w:shd w:val="clear" w:color="auto" w:fill="FFFFFF" w:themeFill="background1"/>
          </w:tcPr>
          <w:p w14:paraId="4FE1341F" w14:textId="0E3E447E" w:rsidR="00AE3EA4" w:rsidRDefault="00AE3EA4" w:rsidP="007D7A2E">
            <w:pPr>
              <w:pStyle w:val="TableParagraph"/>
              <w:spacing w:before="120" w:after="120"/>
              <w:ind w:left="1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4"/>
                <w:szCs w:val="24"/>
              </w:rPr>
            </w:pPr>
            <w:r w:rsidRPr="00296030">
              <w:rPr>
                <w:rFonts w:asciiTheme="majorBidi" w:hAnsiTheme="majorBidi" w:cstheme="majorBidi"/>
                <w:sz w:val="24"/>
                <w:szCs w:val="24"/>
              </w:rPr>
              <w:t>Default:</w:t>
            </w:r>
            <w:r w:rsidR="00D26DF1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296030">
              <w:rPr>
                <w:rFonts w:asciiTheme="majorBidi" w:hAnsiTheme="majorBidi" w:cstheme="majorBidi"/>
                <w:sz w:val="24"/>
                <w:szCs w:val="24"/>
              </w:rPr>
              <w:t>m</w:t>
            </w:r>
          </w:p>
        </w:tc>
      </w:tr>
    </w:tbl>
    <w:p w14:paraId="067316ED" w14:textId="01C9F5A8" w:rsidR="006E0A1B" w:rsidRDefault="006E0A1B" w:rsidP="000D2D7B">
      <w:pPr>
        <w:pStyle w:val="SidebarText"/>
        <w:ind w:left="0"/>
        <w:jc w:val="center"/>
        <w:rPr>
          <w:rFonts w:cs="B Traffic" w:hint="cs"/>
          <w:rtl/>
          <w:lang w:bidi="fa-IR"/>
        </w:rPr>
      </w:pPr>
    </w:p>
    <w:p w14:paraId="1C7D8CD4" w14:textId="7998871D" w:rsidR="006E0A1B" w:rsidRDefault="006E0A1B" w:rsidP="007B604F">
      <w:pPr>
        <w:spacing w:after="200" w:line="276" w:lineRule="auto"/>
        <w:rPr>
          <w:rFonts w:cs="B Traffic"/>
          <w:sz w:val="16"/>
          <w:rtl/>
          <w:lang w:bidi="fa-IR"/>
        </w:rPr>
      </w:pPr>
    </w:p>
    <w:p w14:paraId="4023BA31" w14:textId="77777777" w:rsidR="006B5D3F" w:rsidRDefault="006B5D3F" w:rsidP="000D2D7B">
      <w:pPr>
        <w:pStyle w:val="SidebarText"/>
        <w:ind w:left="0"/>
        <w:jc w:val="center"/>
        <w:rPr>
          <w:rFonts w:ascii="Arial" w:hAnsi="Arial" w:cs="Arial"/>
          <w:b/>
          <w:bCs/>
          <w:i/>
          <w:iCs/>
          <w:color w:val="146DB6"/>
          <w:sz w:val="20"/>
          <w:szCs w:val="20"/>
          <w:lang w:bidi="fa-IR"/>
        </w:rPr>
      </w:pPr>
    </w:p>
    <w:p w14:paraId="2E061F51" w14:textId="6B7CE584" w:rsidR="006B5D3F" w:rsidRDefault="006B5D3F" w:rsidP="00D02C05">
      <w:pPr>
        <w:pStyle w:val="SidebarText"/>
        <w:ind w:left="0"/>
        <w:rPr>
          <w:rFonts w:cs="Arial"/>
          <w:b/>
          <w:bCs/>
          <w:color w:val="auto"/>
          <w:sz w:val="28"/>
          <w:szCs w:val="28"/>
          <w:lang w:bidi="fa-IR"/>
        </w:rPr>
      </w:pPr>
      <w:r w:rsidRPr="006B5D3F">
        <w:rPr>
          <w:rFonts w:cs="Arial"/>
          <w:b/>
          <w:bCs/>
          <w:color w:val="auto"/>
          <w:sz w:val="28"/>
          <w:szCs w:val="28"/>
          <w:lang w:bidi="fa-IR"/>
        </w:rPr>
        <w:t>W</w:t>
      </w:r>
      <w:r>
        <w:rPr>
          <w:rFonts w:cs="Arial"/>
          <w:b/>
          <w:bCs/>
          <w:color w:val="auto"/>
          <w:sz w:val="28"/>
          <w:szCs w:val="28"/>
          <w:lang w:bidi="fa-IR"/>
        </w:rPr>
        <w:t>IRING DIAGRAM</w:t>
      </w:r>
      <w:r w:rsidR="00D5219A">
        <w:rPr>
          <w:rFonts w:cs="Arial"/>
          <w:b/>
          <w:bCs/>
          <w:color w:val="auto"/>
          <w:sz w:val="28"/>
          <w:szCs w:val="28"/>
          <w:lang w:bidi="fa-IR"/>
        </w:rPr>
        <w:t xml:space="preserve"> for Modbus-RS</w:t>
      </w:r>
      <w:r w:rsidR="00D5219A" w:rsidRPr="00D5219A">
        <w:rPr>
          <w:rFonts w:asciiTheme="majorBidi" w:hAnsiTheme="majorBidi" w:cstheme="majorBidi"/>
          <w:b/>
          <w:bCs/>
          <w:color w:val="auto"/>
          <w:sz w:val="28"/>
          <w:szCs w:val="28"/>
          <w:lang w:bidi="fa-IR"/>
        </w:rPr>
        <w:t>485</w:t>
      </w:r>
      <w:r w:rsidR="00D5219A">
        <w:rPr>
          <w:rFonts w:cs="Arial"/>
          <w:b/>
          <w:bCs/>
          <w:color w:val="auto"/>
          <w:sz w:val="28"/>
          <w:szCs w:val="28"/>
          <w:lang w:bidi="fa-IR"/>
        </w:rPr>
        <w:t xml:space="preserve"> output</w:t>
      </w:r>
    </w:p>
    <w:p w14:paraId="355CADB3" w14:textId="77777777" w:rsidR="006E2725" w:rsidRPr="006B5D3F" w:rsidRDefault="006E2725" w:rsidP="00D02C05">
      <w:pPr>
        <w:pStyle w:val="SidebarText"/>
        <w:ind w:left="0"/>
        <w:rPr>
          <w:rFonts w:cs="Arial"/>
          <w:b/>
          <w:bCs/>
          <w:color w:val="auto"/>
          <w:sz w:val="28"/>
          <w:szCs w:val="28"/>
          <w:rtl/>
          <w:lang w:bidi="fa-IR"/>
        </w:rPr>
      </w:pPr>
    </w:p>
    <w:p w14:paraId="477296C2" w14:textId="77777777" w:rsidR="000D2D7B" w:rsidRDefault="000D2D7B" w:rsidP="000D2D7B">
      <w:pPr>
        <w:pStyle w:val="SidebarText"/>
        <w:ind w:left="0"/>
        <w:jc w:val="center"/>
      </w:pPr>
    </w:p>
    <w:p w14:paraId="096A3F02" w14:textId="18F0B7F0" w:rsidR="0001065E" w:rsidRDefault="00D26DF1" w:rsidP="000D2D7B">
      <w:pPr>
        <w:pStyle w:val="SidebarText"/>
        <w:ind w:left="0"/>
        <w:jc w:val="center"/>
      </w:pPr>
      <w:r>
        <w:object w:dxaOrig="9696" w:dyaOrig="2268" w14:anchorId="7324AF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83.6pt;height:113.4pt" o:ole="">
            <v:imagedata r:id="rId12" o:title=""/>
          </v:shape>
          <o:OLEObject Type="Embed" ProgID="Visio.Drawing.15" ShapeID="_x0000_i1035" DrawAspect="Content" ObjectID="_1809344405" r:id="rId13"/>
        </w:object>
      </w:r>
    </w:p>
    <w:p w14:paraId="4E3F7507" w14:textId="7B2B68BB" w:rsidR="000D2D7B" w:rsidRDefault="000D2D7B" w:rsidP="00D5219A">
      <w:pPr>
        <w:pStyle w:val="SidebarText"/>
        <w:ind w:left="0"/>
      </w:pPr>
    </w:p>
    <w:p w14:paraId="4E6BE74F" w14:textId="77777777" w:rsidR="006E2725" w:rsidRDefault="006E2725" w:rsidP="00D5219A">
      <w:pPr>
        <w:pStyle w:val="SidebarText"/>
        <w:ind w:left="0"/>
        <w:rPr>
          <w:rFonts w:cs="Arial"/>
          <w:b/>
          <w:bCs/>
          <w:color w:val="auto"/>
          <w:sz w:val="28"/>
          <w:szCs w:val="28"/>
          <w:lang w:bidi="fa-IR"/>
        </w:rPr>
      </w:pPr>
    </w:p>
    <w:p w14:paraId="44FC3DD8" w14:textId="76B30FA3" w:rsidR="00D5219A" w:rsidRDefault="00D5219A" w:rsidP="00D5219A">
      <w:pPr>
        <w:pStyle w:val="SidebarText"/>
        <w:ind w:left="0"/>
        <w:rPr>
          <w:rFonts w:cs="Arial"/>
          <w:b/>
          <w:bCs/>
          <w:color w:val="auto"/>
          <w:sz w:val="28"/>
          <w:szCs w:val="28"/>
          <w:lang w:bidi="fa-IR"/>
        </w:rPr>
      </w:pPr>
      <w:r w:rsidRPr="006B5D3F">
        <w:rPr>
          <w:rFonts w:cs="Arial"/>
          <w:b/>
          <w:bCs/>
          <w:color w:val="auto"/>
          <w:sz w:val="28"/>
          <w:szCs w:val="28"/>
          <w:lang w:bidi="fa-IR"/>
        </w:rPr>
        <w:t>W</w:t>
      </w:r>
      <w:r>
        <w:rPr>
          <w:rFonts w:cs="Arial"/>
          <w:b/>
          <w:bCs/>
          <w:color w:val="auto"/>
          <w:sz w:val="28"/>
          <w:szCs w:val="28"/>
          <w:lang w:bidi="fa-IR"/>
        </w:rPr>
        <w:t xml:space="preserve">IRING DIAGRAM for </w:t>
      </w:r>
      <w:r w:rsidRPr="00D5219A">
        <w:rPr>
          <w:rFonts w:asciiTheme="majorBidi" w:hAnsiTheme="majorBidi" w:cstheme="majorBidi"/>
          <w:b/>
          <w:bCs/>
          <w:color w:val="auto"/>
          <w:sz w:val="28"/>
          <w:szCs w:val="28"/>
          <w:lang w:bidi="fa-IR"/>
        </w:rPr>
        <w:t>4-20</w:t>
      </w:r>
      <w:r>
        <w:rPr>
          <w:rFonts w:cs="Arial"/>
          <w:b/>
          <w:bCs/>
          <w:color w:val="auto"/>
          <w:sz w:val="28"/>
          <w:szCs w:val="28"/>
          <w:lang w:bidi="fa-IR"/>
        </w:rPr>
        <w:t xml:space="preserve"> mA output</w:t>
      </w:r>
    </w:p>
    <w:p w14:paraId="3DAB4934" w14:textId="77777777" w:rsidR="006E2725" w:rsidRDefault="006E2725" w:rsidP="00D5219A">
      <w:pPr>
        <w:pStyle w:val="SidebarText"/>
        <w:ind w:left="0"/>
        <w:rPr>
          <w:rFonts w:cs="Arial"/>
          <w:b/>
          <w:bCs/>
          <w:color w:val="auto"/>
          <w:sz w:val="28"/>
          <w:szCs w:val="28"/>
          <w:lang w:bidi="fa-IR"/>
        </w:rPr>
      </w:pPr>
    </w:p>
    <w:p w14:paraId="17861E64" w14:textId="77777777" w:rsidR="00D5219A" w:rsidRDefault="00D5219A" w:rsidP="00D02C05">
      <w:pPr>
        <w:pStyle w:val="SidebarText"/>
        <w:ind w:left="0"/>
      </w:pPr>
    </w:p>
    <w:p w14:paraId="58851688" w14:textId="3FA8A7CB" w:rsidR="00C32A1D" w:rsidRDefault="00A41F32" w:rsidP="006E2725">
      <w:pPr>
        <w:pStyle w:val="SidebarText"/>
        <w:ind w:left="0"/>
        <w:jc w:val="center"/>
      </w:pPr>
      <w:r>
        <w:object w:dxaOrig="16032" w:dyaOrig="6168" w14:anchorId="186DF443">
          <v:shape id="_x0000_i1040" type="#_x0000_t75" style="width:553.8pt;height:213pt" o:ole="">
            <v:imagedata r:id="rId14" o:title=""/>
          </v:shape>
          <o:OLEObject Type="Embed" ProgID="Visio.Drawing.15" ShapeID="_x0000_i1040" DrawAspect="Content" ObjectID="_1809344406" r:id="rId15"/>
        </w:object>
      </w:r>
    </w:p>
    <w:p w14:paraId="60418069" w14:textId="77777777" w:rsidR="006E2725" w:rsidRPr="006E2725" w:rsidRDefault="006E2725" w:rsidP="006E2725">
      <w:pPr>
        <w:pStyle w:val="SidebarText"/>
        <w:ind w:left="0"/>
        <w:jc w:val="center"/>
      </w:pPr>
    </w:p>
    <w:p w14:paraId="135E9844" w14:textId="77777777" w:rsidR="00C32A1D" w:rsidRDefault="00C32A1D" w:rsidP="000D2D7B">
      <w:pPr>
        <w:pStyle w:val="SidebarText"/>
        <w:ind w:left="0"/>
        <w:rPr>
          <w:b/>
          <w:bCs/>
          <w:sz w:val="28"/>
          <w:szCs w:val="40"/>
        </w:rPr>
      </w:pPr>
    </w:p>
    <w:p w14:paraId="4BAE62E6" w14:textId="77777777" w:rsidR="00C32A1D" w:rsidRDefault="00C32A1D" w:rsidP="000D2D7B">
      <w:pPr>
        <w:pStyle w:val="SidebarText"/>
        <w:ind w:left="0"/>
        <w:rPr>
          <w:b/>
          <w:bCs/>
          <w:sz w:val="28"/>
          <w:szCs w:val="40"/>
        </w:rPr>
      </w:pPr>
    </w:p>
    <w:p w14:paraId="4BFE77B0" w14:textId="77777777" w:rsidR="00C32A1D" w:rsidRDefault="00C32A1D" w:rsidP="000D2D7B">
      <w:pPr>
        <w:pStyle w:val="SidebarText"/>
        <w:ind w:left="0"/>
        <w:rPr>
          <w:b/>
          <w:bCs/>
          <w:sz w:val="28"/>
          <w:szCs w:val="40"/>
        </w:rPr>
      </w:pPr>
    </w:p>
    <w:p w14:paraId="150C9A6E" w14:textId="7C14FB6D" w:rsidR="000D2D7B" w:rsidRDefault="000D2D7B" w:rsidP="000D2D7B">
      <w:pPr>
        <w:pStyle w:val="SidebarText"/>
        <w:ind w:left="0"/>
        <w:rPr>
          <w:b/>
          <w:bCs/>
          <w:sz w:val="28"/>
          <w:szCs w:val="40"/>
          <w:lang w:bidi="fa-IR"/>
        </w:rPr>
      </w:pPr>
      <w:r>
        <w:rPr>
          <w:b/>
          <w:bCs/>
          <w:sz w:val="28"/>
          <w:szCs w:val="40"/>
        </w:rPr>
        <w:t>DEMENSIONS</w:t>
      </w:r>
      <w:r w:rsidR="004060F5">
        <w:rPr>
          <w:b/>
          <w:bCs/>
          <w:sz w:val="28"/>
          <w:szCs w:val="40"/>
        </w:rPr>
        <w:t xml:space="preserve"> (in mm)</w:t>
      </w:r>
    </w:p>
    <w:p w14:paraId="68CDF8DF" w14:textId="77777777" w:rsidR="00E80652" w:rsidRDefault="00E80652" w:rsidP="000D2D7B">
      <w:pPr>
        <w:pStyle w:val="SidebarText"/>
        <w:ind w:left="0"/>
        <w:rPr>
          <w:b/>
          <w:bCs/>
          <w:sz w:val="28"/>
          <w:szCs w:val="40"/>
          <w:rtl/>
          <w:lang w:bidi="fa-IR"/>
        </w:rPr>
      </w:pPr>
    </w:p>
    <w:p w14:paraId="0D6E3947" w14:textId="41188F5C" w:rsidR="004060F5" w:rsidRPr="000D2D7B" w:rsidRDefault="00E80652" w:rsidP="00E80652">
      <w:pPr>
        <w:pStyle w:val="SidebarText"/>
        <w:ind w:left="0"/>
        <w:jc w:val="center"/>
        <w:rPr>
          <w:rFonts w:cs="B Traffic"/>
          <w:b/>
          <w:bCs/>
          <w:sz w:val="28"/>
          <w:szCs w:val="40"/>
          <w:rtl/>
          <w:lang w:bidi="fa-IR"/>
        </w:rPr>
      </w:pPr>
      <w:r>
        <w:object w:dxaOrig="6939" w:dyaOrig="2285" w14:anchorId="60134A61">
          <v:shape id="_x0000_i1027" type="#_x0000_t75" style="width:548.4pt;height:180.6pt" o:ole="">
            <v:imagedata r:id="rId16" o:title=""/>
          </v:shape>
          <o:OLEObject Type="Embed" ProgID="CorelDraw.Graphic.24" ShapeID="_x0000_i1027" DrawAspect="Content" ObjectID="_1809344407" r:id="rId17"/>
        </w:object>
      </w:r>
    </w:p>
    <w:sectPr w:rsidR="004060F5" w:rsidRPr="000D2D7B" w:rsidSect="00894DC4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2240" w:h="15840" w:code="1"/>
      <w:pgMar w:top="720" w:right="576" w:bottom="720" w:left="576" w:header="567" w:footer="1984" w:gutter="0"/>
      <w:cols w:space="505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D2B821" w14:textId="77777777" w:rsidR="00DD639F" w:rsidRDefault="00DD639F">
      <w:pPr>
        <w:spacing w:after="0"/>
      </w:pPr>
      <w:r>
        <w:separator/>
      </w:r>
    </w:p>
    <w:p w14:paraId="33EEB164" w14:textId="77777777" w:rsidR="00DD639F" w:rsidRDefault="00DD639F"/>
    <w:p w14:paraId="67181647" w14:textId="77777777" w:rsidR="00DD639F" w:rsidRDefault="00DD639F"/>
  </w:endnote>
  <w:endnote w:type="continuationSeparator" w:id="0">
    <w:p w14:paraId="1684C372" w14:textId="77777777" w:rsidR="00DD639F" w:rsidRDefault="00DD639F">
      <w:pPr>
        <w:spacing w:after="0"/>
      </w:pPr>
      <w:r>
        <w:continuationSeparator/>
      </w:r>
    </w:p>
    <w:p w14:paraId="7E4AA090" w14:textId="77777777" w:rsidR="00DD639F" w:rsidRDefault="00DD639F"/>
    <w:p w14:paraId="0FFE9E57" w14:textId="77777777" w:rsidR="00DD639F" w:rsidRDefault="00DD63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4CD6E957-63C5-4269-9326-C7BAA385BE0F}"/>
    <w:embedBold r:id="rId2" w:fontKey="{11CD8237-7692-4365-8E7C-93A76BCBBC36}"/>
    <w:embedItalic r:id="rId3" w:fontKey="{CE26EEEC-7DE3-48A5-B530-611C0EA84889}"/>
    <w:embedBoldItalic r:id="rId4" w:fontKey="{8A371245-47C1-4622-8678-892042991254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5" w:fontKey="{FD5F89B8-1D4A-4559-817D-FE5606BC2CD9}"/>
    <w:embedBold r:id="rId6" w:fontKey="{112E2DF0-0EE6-4F1A-B007-8AD2674CD82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490069AB-D97C-47E6-BB5F-7B2589AD154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9CC2DC54-C9E9-4EEA-91AB-0E0BA2050A8D}"/>
    <w:embedBold r:id="rId9" w:fontKey="{7EC04FA1-DC50-4C7F-BC18-28152B2510E4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10" w:fontKey="{AFED596A-B565-430F-BAF2-07D52635A4B7}"/>
    <w:embedBold r:id="rId11" w:fontKey="{2F9F2404-4EE4-4782-B489-F8AF9E00A5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1C5E97" w14:textId="6AF01E7F" w:rsidR="00CB4BDD" w:rsidRPr="00D7175A" w:rsidRDefault="002C1FA6" w:rsidP="00D7175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990111" wp14:editId="6861EACA">
              <wp:simplePos x="0" y="0"/>
              <wp:positionH relativeFrom="margin">
                <wp:posOffset>56881</wp:posOffset>
              </wp:positionH>
              <wp:positionV relativeFrom="paragraph">
                <wp:posOffset>318651</wp:posOffset>
              </wp:positionV>
              <wp:extent cx="7096125" cy="1024965"/>
              <wp:effectExtent l="0" t="0" r="9525" b="3810"/>
              <wp:wrapNone/>
              <wp:docPr id="11" name="Group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6125" cy="1024965"/>
                        <a:chOff x="52613" y="245660"/>
                        <a:chExt cx="7096731" cy="1025296"/>
                      </a:xfrm>
                    </wpg:grpSpPr>
                    <wps:wsp>
                      <wps:cNvPr id="14" name="Text Box 178"/>
                      <wps:cNvSpPr txBox="1"/>
                      <wps:spPr>
                        <a:xfrm>
                          <a:off x="103505" y="292421"/>
                          <a:ext cx="7016115" cy="97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D09FC" w14:textId="75D20878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rtl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Rad Hesgar Melal C</w:t>
                            </w:r>
                            <w:r w:rsidR="00AC77DD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o.</w:t>
                            </w:r>
                          </w:p>
                          <w:p w14:paraId="6654D93E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Tel. +98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 xml:space="preserve"> 991 270 9948</w:t>
                            </w:r>
                          </w:p>
                          <w:p w14:paraId="601F116A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hyperlink r:id="rId1" w:history="1">
                              <w:r w:rsidRPr="00FD5962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B0F0"/>
                                  <w:sz w:val="20"/>
                                  <w:szCs w:val="20"/>
                                  <w:lang w:bidi="fa-IR"/>
                                </w:rPr>
                                <w:t>www.radhesgar.com</w:t>
                              </w:r>
                            </w:hyperlink>
                          </w:p>
                          <w:p w14:paraId="22EBECF2" w14:textId="77777777" w:rsidR="0091738C" w:rsidRPr="00FD5962" w:rsidRDefault="0091738C" w:rsidP="0091738C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radhesgar@gmail.com</w:t>
                            </w:r>
                          </w:p>
                          <w:p w14:paraId="4FEDC6CC" w14:textId="77777777" w:rsidR="0091738C" w:rsidRPr="002474A2" w:rsidRDefault="0091738C" w:rsidP="0091738C">
                            <w:pPr>
                              <w:pStyle w:val="NoSpacing"/>
                              <w:ind w:left="360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E84C2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22" name="Group 22"/>
                      <wpg:cNvGrpSpPr/>
                      <wpg:grpSpPr>
                        <a:xfrm>
                          <a:off x="1924334" y="245660"/>
                          <a:ext cx="4941570" cy="481965"/>
                          <a:chOff x="0" y="0"/>
                          <a:chExt cx="5199140" cy="482400"/>
                        </a:xfrm>
                      </wpg:grpSpPr>
                      <wps:wsp>
                        <wps:cNvPr id="23" name="Rectangle 10"/>
                        <wps:cNvSpPr/>
                        <wps:spPr>
                          <a:xfrm flipH="1">
                            <a:off x="23854" y="7952"/>
                            <a:ext cx="5175286" cy="474448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flipH="1">
                            <a:off x="0" y="0"/>
                            <a:ext cx="5196202" cy="480004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2613" y="588590"/>
                          <a:ext cx="7096731" cy="623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05381" w14:textId="77777777" w:rsidR="0091738C" w:rsidRDefault="0091738C" w:rsidP="0091738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990111" id="Group 11" o:spid="_x0000_s1026" style="position:absolute;margin-left:4.5pt;margin-top:25.1pt;width:558.75pt;height:80.7pt;z-index:251665408;mso-position-horizontal-relative:margin;mso-width-relative:margin;mso-height-relative:margin" coordorigin="526,2456" coordsize="70967,10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d7+gSwYAACcYAAAOAAAAZHJzL2Uyb0RvYy54bWzsWF1v2zYUfR+w/0Do&#10;ccBqSZbkD9Qp0rTpCmRd0GZo90hLlCVUEjWKjp39+h1+yYqTIHa2dh9oHhxJvLwkD+89PLzPX2zr&#10;ilwz0ZW8WXjBM98jrEl5Vjarhffr1fmPU490kjYZrXjDFt4N67wXJ99/93zTzlnIC15lTBA4abr5&#10;pl14hZTtfDTq0oLVtHvGW9agMeeiphKvYjXKBN3Ae12NQt9PRhsuslbwlHUdvr4yjd6J9p/nLJW/&#10;5HnHJKkWHuYm9a/Qv0v1Ozp5TucrQduiTO006BNmUdOywaC9q1dUUrIW5R1XdZkK3vFcPkt5PeJ5&#10;XqZMrwGrCfy91bwRfN3qtazmm1XbwwRo93B6stv03fUb0X5oLwWQ2LQrYKHf1Fq2uajVf8ySbDVk&#10;Nz1kbCtJio8Tf5YEYeyRFG2BH0azJDagpgWQV/3iMAnGHkF7GMVJYjFPi9cDF5Nx0LuIw1miXIzc&#10;DEa35rVpESndDozur4HxoaAt0xh3c4BxKUiZYSWRRxpaI2Cv1Epf8i0JJlM1KzU87BRiRG7RAGP3&#10;vcPHe4AL/HHsAyKFwCyMQm1P5zsIgyQILISzyTQeawT75dN5Kzr5hvGaqIeFJxDVOtjo9UUnDVLO&#10;RA3f8POyqvCdzquGbBZegvF1h74FzqtGGTCdI9aNWptZg36SNxUzTt6zHLDoGFAfdHays0qQa4q8&#10;omnKGqlXpf3CWlnlmMQxHa39blbHdDbrcCPzRvad67LhQq9+b9rZZzfl3Ngj5AbrVo9yu9zaPV/y&#10;7AZbLrihkK5Nz0vsxgXt5CUV4AywC3gQrQUXf3hkA05ZeN3vayqYR6q3DeI0iiehIiH9MguiCC9C&#10;v+Bh6R6adX3GASsyAqPoR2UnK/eYC15/BO2dqtHQRJsUYy486R7PpGE40GbKTk+1EeimpfKi+dCm&#10;yrVCWcXM1fYjFa0NLImQfMddRtD5XnwZW9Wz4adryfNSB58CyqBjAUR2DrjEPO5SKwxdaml6I3jX&#10;EK9UWh3KRQHyaDxGku6xisupaBYF8QTYKFqKpsFdVkIbmu6QURzMsDF9xzDytUmfjP8AF4UgT8NF&#10;75H4tFlVjAR6Vgp5y0U2SocMRPKqbH9ym21JPBxPYwPbZBZr5HdEFAeTOJwmFrRJFEWa8fq103m6&#10;NkSkYsAFB868DPyhPq0yO9GUN01XSvYJQOZ1hez4YUR8ssFmR344tQR4x/y32+YFmYY4C+we3bH+&#10;hATpnVvHjw8x7OSTx4ZArB4/xLCTWcGj42CL+3EOwGlofuAI2PRjRrht/hhMt/ftv73NQRLPwjh5&#10;PJKG2xyG4XQa/5+2GVnf5zUtjEAAAWwbm+t4wsEDJWqURcs7pfWGiQ96da9IbBAUXKKXIopHOiNH&#10;h53dMX1YZ2zLsLPmuINHNjq1n/b4qGkbXu07R8POZgYWOyXg1IWk0hcSicMdog4KYOEtVR+czFQq&#10;yN2j0nCOOUmx8CwtquaaX7Mrrg3lnkjHkLvWqhla9c7cEQhbZ+H+t9qfzQZz0Oogt6tyZu6/MQcR&#10;wOWOth/0awxdWDgnacU7ZiJFQaBDpsdCQTg4fzpelZkSumrxnVgtez3q+y/9c+f6lpnRvPsq2Kg+&#10;rd0H+k8h0ovI8D4B6XSvnkBBM2bkcOzjz6LUS069FO1QWd+SxkaM9Zb3aeqvLY2rXs0/KI3/Dj1s&#10;JbDRw1YcGz1sW4wmti1P1sWpRHIZkfzvUMZf4QIbgoz2RSO+IbeeIBoHyTpUi7Mk9MG2RmIj5h3h&#10;ubqBu5MeeG1dQq66fFbPttwBbtwrdtxTFDKFlFc8Xde4iprKkGAVlShLdUXZduDYOauXLAPTvs2s&#10;AO2kYDIFzbiMTO1tum8A5wyn9Y0/LB+YasCDV+tv/PEFb9a7K6hJ5i9eDAtxJdwrhtk7e3/93JXC&#10;9GHYXvD0c0caflZAI7JTIfimYDRDDcSIuQEJmUWoiytZbn7mGWpuFMUFfeA6JrGX110lMYbanulD&#10;dkdIqhTZ1xGTcDzD/d9oCefmSELqdYKro+HGHOt5DVpqXHMFqcoaskcd/HZSarWvmwzj07mkZWWe&#10;tRyyVZJdoU1VmUzV0fHz3uH6WF3puHP0oXKRmuoBhR0dfqhGa0VjK+eq3D1810vc1fdP/gQAAP//&#10;AwBQSwMECgAAAAAAAAAhAGNkTZd4GgAAeBoAABQAAABkcnMvbWVkaWEvaW1hZ2UxLnBuZ4lQTkcN&#10;ChoKAAAADUlIRFIAAAHkAAABUAgGAAAAbvUNmgAAAAlwSFlzAAAuIwAALiMBeKU/dgAAABl0RVh0&#10;U29mdHdhcmUAQWRvYmUgSW1hZ2VSZWFkeXHJZTwAABoFSURBVHja7N0NlxTVnQfgy04gCAyMO7zo&#10;yMsghIMhkChIQAJRUDBqQsSAGHOMuvlg+1H2S+zH2HP27GbzIgT2/tPVOjYzTL9UdVfdep5z7iFB&#10;Zqa7ek7/+t761a0dCWAKT58+Xcp/nMljTwcf/v928DH/eY4/a28eP8jjSQPfe7VFx3R/Hjtb8vt4&#10;aoe3FWDKQF5v2Zsr9VjJ42Aef3EoGhXH91QeN/L4PI//+IFjAkwRxoeFcZEO5bFPGDfqv/K4lce9&#10;PH628T8IZGDSMI4Z1DFHojhH02D59u8ORe0e5bE7j9/k8XEarEI8QyADk4RxnC9edySKEjlwPI9v&#10;hHHt/lId20/y+HCcFwJgnDCOElec81pyNIoK45N5/J9DUat/pMG54U8n+QArkIFxRaN6l8NQjDhX&#10;vJbm294u2aPqw+oXedxOWyxLC2Rg1tlxfMrf40gU48U0KOUJ49nFsvRbedzJ49os30ggA9uF8WrS&#10;qC6JJnU9/pYGJa2PUk29CoEMPC+Ml5MSV0nitXyalLemFcvSUdKKy5Ye1P3NBTKwVRjHEvUpR6II&#10;G5vUTxyOif1PGpS0nrl2WCADTYdxlFNOJI3qUsJYk3o68fsflyzFsvTKPF4ogFExM1bi6j5N6skN&#10;t7SM88MfzvMHC2RgdHYcu3AtOxKdp0k9mbh2+GY1I15fxAMQyMDGMI438MOOROdpUo8nSlovVbPh&#10;d9IclqUFMjBOGNsWswzxGmpSP198UImSVrSlr7XlQQlkIMI4duA640h0mib19nZXIXynjR8+BTII&#10;Y3tUlxHGmtSbe5S+u+/wg7a/iEC/xUxBo7q7NKk3F6s+P06DGzyc68qnKqC/s+N4I19xJDprWN4S&#10;xt+Z67XDAhmoI4yjUf2yI9FZ8drFOVHlrcGy9IU0OD98u6tPQiBDP8M4lqiPORKdtZ7HY2Gc/iWP&#10;62mB1w4LZGCWMI4lvWhUK3F18z37RBXEfW5Sx+pOK64dFsiAMO6fWJ6OVY2+Nqnj2uFYko629LUS&#10;n6BAhn6JN3SN6u6J4tZLPQ3j2Mb1ZhXG6yU/UYEM/Zkdx5aYq45E5/RxG8woaZ3N42pq+bXDAhmY&#10;NIxXkhJXF/WtSR3XDkdbOkpa5/r2YgtkKD+M7VHdTfGa9aVJvbsK4djSsrfXxQtkKDuMbYvZzffl&#10;PjSpY1n6YhqUtG572QUylC4a1bschk7NFEtvUsfvY5wbfpjHK15ygQx9mB2vJ43qLim9SR2FwuGW&#10;lghk6E0YryaN6i4ptUkdy9LD+w5f9jILZOhbGMd1m+uORGeU2KR+sQrimBG7eYlAhl6GcSxRn3Ik&#10;OiM+OJXUpB7ed/hjL61Ahj6HcTSpo52rUd2N996Tefw1db9JHSWtaEt/kZS0BDLw7exEiav94lzx&#10;kdT98lacGrmXBueHLUsLZKCaHR+r3iBpfxhHk7qr5a0oaV3J41dJSUsgA8+EcbSpDzsSrRdN6v0d&#10;DeNYlh6WtCxLC2RgkzC2LWY3vFKF2l879rhjNh/L0u97CQUysHUYxxv8GUei9eIDU5ea1LEsPbzv&#10;sGVpgQxsE8b2qO7G+2uXmtRx2mO4peVeL59ABsafdWlUt1eXmtSnqhmxLS0FMjDh7Hgtucyk7WHc&#10;9iZ1zIDjvsP/lhQCBTIwVRhHo/plR6K12t6kji0tYwOPiz7UCWRg+jCOJepjjkRrtblJHQH8mzxe&#10;9zIJZGC2MI7yVjSqlbjaaT21r0kdHw7iuuEbybXDAhkQxj14D21bkzpWUYZbWiKQgZrfYDWq26dN&#10;Teq4djg27/hVcm26QAYamR1HA3bVkWidKEQdTIsvb8Xvx3BLS9cOC2SgoTBeSUpcbdSGJvXZNFiW&#10;vuLlEMhAs2Fsj+p2OprHzrSYJnXMgIf3HXbtsEAG5hDGtsVs53tlhPEimtQRvp9Vs2HL0gIZmKMo&#10;5exyGFr1PhlN6nmXt2I2HOeGf+IlEMjA/GfH60mjuk2G22DOK4xjBhwbeNxKlqUFMrCwMI42tUZ1&#10;e8yzSX1yQxAjkIEFhvFyUuJqk0PV7LjpML5VBfFJhxyBDIsP41iiPuVItMawSd1UeevwhtmwkhYC&#10;GVoSxtGkPpE0qtvyfthkk/p8Hr9Orh1GIEMrxcxYiasd74VNNKn3pu+WpZW0EMjQ0tlx7MK17Egs&#10;XBNNatcOI5ChI2G8asbUCnU3qW9Vw7XDCGToQBjbFrMd6mpSu3YYgQwdDOPYgcvt8RavjiZ1lLRu&#10;JtcOI5Chc2Fsj+p2vOet5/G3GcLYtcMIZOi4CAKN6sW+303bpHbtMAIZCpkdr6VBgYjFiHPF8Rr8&#10;ecKvc+0wAhkKCuNoVL/sSCzMi2mwR/i4YezaYQQyFBjGsUR9zJFYmEma1K4dRiBDoWEc5a1oVCtx&#10;LcZ6vAxp+/KWa4cRyCCMaeh97Xge3+TxZIt/49phBDL0RCxTa1Qv5j3teU1q1w4jkKFHs+OYca06&#10;EnO3VZM6ZsNXkmuHEcjQqzBeSUpci7BZk9q1wwhk6GkY26N6MUab1DEbvplcO4xAhl6GsW0xFyM+&#10;AD2t3svuJNcOI5Ch96JRvcthmOt7VzSp4yYRHybXDiOQgTw7jlmaRvV837e+yuNacu0wAhmowjiK&#10;RBrV87E7j9/l8WmyFSkCGdgQxstJiWsejuTxZh5/yOO0w4FABjaGcSxRn3IkGnWhGqeqP084JAhk&#10;YGMYL1XhoFFdv93VbDgC+EAeO/O4Uf1vEMjA98SMTYmrXkc2BPFQhPBVxxqBDGw2O45duJYdidoM&#10;l6WPj/x9bPZxpZohg0AGvhfG0aa26cTsRpelR8XpgIsOEwIZ2CyMbYs5u82WpTebMWtSI5CBTcM4&#10;duA640hMbatl6VEXkyY1AhnYIoztUT2dWJaOew9fTts3pDWpQSDDttaTlu8kIlSvp8GKwu4x//0l&#10;YQwCGZ43O46b3a84EmM5U82Gj0/wNQeqmbEmNQhk2DKMo1Ftv+Tnm2RZepQmNQhk2DaMY4n6mCPx&#10;3JntJMvSo16rBiCQYcswXqqCRonrWdMsS4/SpAaBDMJ4CrMsS2+kSQ0CGcYWy9Qa1QOzLkuPfi9N&#10;ahDIMNbsOLbEXHUkalmWHg1jTWoQyDBWGK+kfpe4dldBfL3mWawmNQhkGDuM+7xH9YFqNnw+zb4s&#10;PUqTGgQyjB3Gfd0WM2aub6bm9ufWpAaBDBOJQNrVk+fa1LL0RprUIJBh4tnxeupHo7rJZenRn6NJ&#10;DQIZJgrjaFOX3qhuell6NIw1qUEgw0RhvJzKLXHNY1l6s+C/IIxBIMMkYRxL1KcKfGrzWpYedboK&#10;Y0Agw9hhvFTN5kpqVM9zWXqUJjUIZJhKzIxLKXHFrHSey9IbxdL01TwO+pUCgQyTzo5jF67ljj+N&#10;A1UQx4x494Iew54qjDWpQSDDxGEcberDHX4KsSx8Pi3+XK0mNQhkmDqMu7wt5nA2fKQlHwo0qUEg&#10;w1RhHDtwnenYw27DsvQoTWoQyDB1GHdtj+q2LEuP0qQGgQwzWU/daFS3aVl6I01qEMgw8+x4Lf+x&#10;0uKH2MZl6Y00qUEgw8xhHI3ql1v68Nq6LD36YUGTGgQyzBTGMbM71sKH1tZl6c0+MGhSg0CGmcI4&#10;ylvRqG5LiWt3FcIXUjeWfjWpQSBDUWF8ZEMQd4UmNQhkqEUsUy+6UX2hGsc7dNx2VmG85lcIBDLM&#10;OjuOLTFXF/Tju7YsPRrGN5ImNQhkqCGMV9JiSlxdXJbeSJMaBDLUFsaL2KO6i8vSo2J5+qIwBoEM&#10;dYTxPLfF7PKy9KgTVRgDAhlqEY3qXQ3/jK4vS4/SpAaBDLXOjtdTs43qEpalN9KkBoEMtYdxtKmb&#10;aFTHsnRsaXk5ldU61qQGgQy1h/Fyqr/EFUF1PQ2WwHcXdsg0qUEgQ+1hHEvUp2r8lmeq2fDxQg+Z&#10;JjUIZKg9jKNJHWWkWRvVpS5Lj9KkBoEMjYiZ8SwlrpKXpUdpUoNAhkZmx7EL1/KUX176svRGmtQg&#10;kKGxMI429eEJv6wvy9KjYaxJDQIZGgnjSbfF7NOy9Ojz1qQGgQyNhPGuKljH0adl6VGH8rgijEEg&#10;QxNhPM4e1burIL6e+rtMq0kNAhkatZ62blQfqGbD51O/lqVHxbaep/2qgECGpmbH0RBe2WI2+GYa&#10;fxm7VDurMHZZEwhkaCyMo1H98oa/siz9bBhrUoNAhkbDOJaoj1X/17L0s+KYXE3N3uEKEMj0PIyX&#10;qpnwq8my9GY0qUEgQ+NhHJc3fZLHe8lS7GY0qUEgQ+NBfCSPB3lci79yVJ6hSQ0CGRoL4mhQx1aY&#10;sTf1j9OgsPUPR+Z7NKlBIEMjIbxUzYajRb2r+usIm98K403DWJMaBDLUGsR7qtnw6sh/2p/HXUfo&#10;GZrUgECm1iAe3qFps2CJ2fLv89jnSH2PJjUgkKklhIclrdX0/D2oH1b/RonrO5rUgEBm5iBermbD&#10;K2P88yhwnczjiSP3LU1qQCAzdQgvVbPcmBHvGvPLzubxTh6PHcF/0qQGBDJTB/GeDbPhpQm+NL7m&#10;njD+XhhrUgMCmYmDeLWaES9P8eXRqP7MUfxWhPAlYQwIZMYN4ViKPljNbpem/DZL1cx4ryP6bRjf&#10;SJrUgEBmjCBermbDqzV8u7jW+JWkUR00qQGBzLYhHDPZOC+8lsYvaW3nrTzOJTtxhdeqASCQ2TSI&#10;d1UhPGlJaztxG8W4e9MjR/mfs2JNakAgs2kQz1LS2s6wxNX3MNakBgQym4bwZjd4qFuUt75Kzhlr&#10;UgMCmWeCuM6S1vNE4P82aVRrUgMCme/Nhof3HZ7XnYPez2O957NjTWpAIDPRDR7qFncpeiP1u1Gt&#10;SQ0IZEH8dDgbXl7Aj49G9c2eh7EmNSCQexzC09zgoW7RqP60xy+DJjUgkHscxMMbPKwu+KHEB4Jo&#10;VO/o6UuhSQ0I5J4G8Wqab0lruzB+mMe+1M8SlyY1IJB7FsJ13OChCW+n/jaqNakBgdyjIF5O3913&#10;uG1+lgb7VPexxHU6jwt+QwGBXHYIt6GkNc7s8IOehrEmNSCQCw/iPRtmw0stfqjRqL7fw5cozhNf&#10;TYNTBwACucAgbvIGD3WLDwpftnjm3pQ9VRhrUgMCubAQHpa0mrzBQxMeVh8c+lTi0qQGBHKBQTyv&#10;Gzw04XoeJ/N40qOXLM4VXxDGgEAuI4SHN3hYS91d6j2bxzt5PO7RS6dJDQjkQoJ4VxXCbS9pbedo&#10;Hvd6Fsaa1IBALiCIF3mDh7pFo/qTHr18mtSAQO54CMcMeHi7w1IayMNtMff25GXUpAYEcoeDuMsl&#10;re3czeNQ6kejWpMaEMgdnQ0Pl6X3FPo0Y0vMc6kfO3FpUgMCuWNBHEvRw2XppYKf6qt5vJfHox68&#10;rJrUgEDuUBCvVCG80oOnG2Wmz3oSxprUgEDuQAh34QYPdYvy1uep/HPGmtSAQO5AEA9v8LDas6ce&#10;H0AepPIb1RHGUd7SpAYEckuDeDWVXdLazm/SYBOTkmfHmtSAQG5pCA9v8HA4lV3S2s6VPH6Sym5U&#10;x4eNi8IYEMjtCuLl9N19h/suGtU3Cw/jE1UYAwjkFoRwH0ta24ltMT8t/DlqUgMCuSVBXMoNHur2&#10;Qh5f5bGj0Oe3swrjNS81IJAXG8TD7SyXvZzPiA8mcfemfanMEpcmNSCQWzAbPpjKusFDE27ncTKP&#10;JwU+N01qQCAvMIhLvsFD3S7ncSmVWeLSpAYE8gJCeHiDhzWz4bFFuendQsNYkxoQyHMO4r7c4KFu&#10;0ai+X+hz06QGBPIcg3h4u0MlrcnFB5cvU3krCZrUgECeUwgvbZgNW5ae3sPqg0xJjWpNakAgzyGI&#10;lbTqcysNduMq6byxJjUgkBsO4r7f4KFuF/K4lsfjgp6TJjUgkBsKYSWtZhzN46PCwliTGhDIDQTx&#10;ShXCbvBQv2hUf1LgbP+0lxYQyPWEsBs8NC+OcZS49hbyfHZWYeyyJkAg1xDEcU74cFLSmocHeRxK&#10;ZTSqNakBgVxTELvBw3y9lQbLuiU0qiOEryYFP0AgTx3Cwxs8xIxYSWt+zubxXh6PCnguMcO/kjSp&#10;ASYP5Ora4QhhJa35i0uBPikkjDWpASYNZDd4aIUob8Ue1SWcM9akBpgkkKtl6bUqjC1LL04c+wep&#10;+41qTWqASQJZSat17lYfjLo8O9akBhgnkDeUtNzgoV2i9HQudbtRrUkNsF0gu8FDq8XNIt7P45sO&#10;PwdNaoAxZ8hnHIZWitWKTzsexprUABMEMu3zQh6f57Gjw89BkxpAIHfacI/qfambJS5NagCBXITb&#10;ebySx5OOhrEmNYBA7rzLeVxK3WxUH6geuzAGEMidFku873Y4jG8kTWoAgdxx+9OgxNXVDxKa1AAC&#10;ufOiUf1lRx/7a9UAQCB33r002KK0a43qi0mTGkAgF+JWGuzG1aXzxprUAAK5KHGt7rU8HnfoMWtS&#10;AwjkohzN46MOhrEmNYBALkY0qj/r2GPWpAYQyEWJbTG/6NgsU5MaQCAX50EaLP12pVGtSQ0gkIvz&#10;Thrc/agLjWpNagCBXKSzVcA96sBj1aQGEMhFWsvjkw6FsSY1gEAuzt487qdunDPWpAYQyEWKRvUf&#10;qlBuO01qAIFcrJgZH+zA7FiTGkAgF+tKHj9K7W5Ux3niq9WHBgAEcnGiUf1+Ht+0+DHuqcJYkxpA&#10;IBcpZpsftzyMNakBBHLRXsjj8zx2tPgxxrniC8IYQCCXKhrVD/PYl9pb4jqVx0+9VAACuWRxK8VX&#10;8njS0senSQ0gkIt3OQ2WgdvYqI6l6Z/ncdjLBCCQSxazzg9SO0tccU77raRJDSCQC7c/DUpcbQxj&#10;TWoAgdwLMfv8ssWz9vPCGEAg98G9PJZT+xrVmtQAArk3fpXHq6l9JS5NagCB3BuX8ngzj8ctekya&#10;1AACuVeO5nG7ZWGsSQ0gkHslGtV/TO06Z6xJDSCQeyW2xfyiZWH8UhosnwtjAIHcGw+q2WhbAjmW&#10;zi97WQAEcp+8k8fp1J5GtSY1gEDundifOs7RPmrBY4ml6der2TEAArk31vL4dUvCOM5h/yKPF70s&#10;AAK5T/amwR7VbThnHO3uXyblLQCB3DMxG/26JQGoSQ0gkHvrfjUrXfTs+JU02H0LAIHcO1fy+FFa&#10;bKP6aTUr1qQGEMi9dDaP99Ni722sSQ0gkHstGtUfLziMNakBBHKvxc0Z4rzxjgU+Bk1qAHodyMM9&#10;qvelxZW4NKkB6H0gf5THoTyeLOjna1ID0PtAjpszxNaYi2hUa1IDIJCrIPwgLabEFUvT54QxAH0P&#10;5INpsC3mIsJYkxoAgZwGjerfL+hnR5P6ahrskw0AvQ7kh3ksp/k3qv81j7fy2OXXDYC+B/LdNNgB&#10;a94lrth05IpfMwAE8qDR/NM8Hs/xZ8Ys/HweZ/yKASCQB7Pi23MO42GT+lW/XgAI5EGR6o9pvueM&#10;o0l9LQ3OGwNA7wM5GtVfzDmMozAW5S1NagAEcuW3eRyYYyBrUgMgkEfcyeN0ml+jWpMaAIE84lIV&#10;jo/m8LM0qQEQyFvMVO/MKYw1qQEQyJuIItXnaT7njDWpARDIWwTk19WstWma1AAI5C3cT4Nrjpue&#10;He/L45dJkxoAgfyMG3n8KDXfqNakBkAgb+FCHjdTs/c2jll3tKjP+1UBQCBvPmP9cA5h/HrSpAZA&#10;IG8qtsWM88Y7GvwZURS7njSpARDIWwZl7FG9LzVX4orvfUkYAyCQt3Yvj0N5PGno++/J4+2kSQ2A&#10;QN7S5TzOpuYa1ZrUAAjkbcSlTR+kZkpcT6vvf8GvAwAC+fkz1/sNhXEsfb+RNKkBEMjPFY3q3zX0&#10;vaMg9nZS3gJAIG/rYRrsH113o1qTGgCBPKa7eRxN9Ze4NKkBEMhjitnrT/N4XPP31aQGQCCPKWbF&#10;H6V6S1ya1AAI5AkczOOPNYexJjUAAnkC0ah+mOotcEWT+q08XvJSAyCQx/MgjwM1BvLOPK4lTWoA&#10;BPLY7uRxPNXXqI4mddwrWZMaAIE8pmhUR/P5UU3fL5rUbwhjAATyZOF5p6YwjqXuY2lwEwoAEMhj&#10;2pvHV6mec8aPq5m2JjUAAnkC0aj+uqYw1qQGQCBPKbbF3F9DIO+swnjVSwmAQJ7MjTTYNWvWRnXM&#10;sm8l5S0ABPLEYuvKuBxp1p24NKkBEMgzhOiHM4axJjUAAnkGsbz8hzx2zPA9NKkBEMgziBb0n9Kg&#10;gPV0hu+hSQ2AQJ7BvTTYo/rJlF+vSQ2AQJ7RL/I4m6ZvVGtSAyCQZxSXNr2bpi9xxYz4qjAGQCBP&#10;LxrV96cM4zjPfKSaXQOAQJ7SC1UYT0OTGgCBXJMv8tiXJm9UxyVRP8/jhJcFAIE8m5gZH06Tl7gi&#10;vH+ZNKkBEMgzi6Xm19Jg2XkSu9Og/KW8BYBAntGpPD5Kk5W4YlZ8MGlSA0AtgRyh+nCKMNakBoCa&#10;Ajka1Z+lyQpcsaQdd2o67fADQD2B/CCP/RMEsiY1ANQcyL/O43gav1GtSQ0ANQdyNKpj2fnRmP9e&#10;kxoAag7ktWp2/PcxZ8Wa1ABQcyDvzeOrCcJYkxoAag7kaFR/Pea/1aQGgIYC+W4ar1GtSQ0ADQVy&#10;FLLi/sbbNao1qQGgoUCORnWcB95uJ65oUl/PY9lhBYB6Azka1e9tE8ZPqxB+O2lSA0DtgTwscT3Z&#10;Jow1qQGgoUBeyuNP6fkFrmhSn6sGANBAIN/L48A2s+PX06DoBQA0EMix/Hw2bd2ojlnz20mTGgAa&#10;C+RYfo5LnLYqcf0wjxtJkxoAGgvkaFTf3SKMNakBYA6BHI3qz7f4N5rUADCnQP5TNfMdbVVrUgPA&#10;nAL5fh4rafMSlyY1AMwpkF+rZsIbaVIDwJwDeTSMNakBYAGBvHFWrEkNAAsMZE1qAFhwIMeS9ek8&#10;3nA4AGBxgfyfefx7Hn91OABgIf77/wUYABrqfiTH5BigAAAAAElFTkSuQmCCUEsDBBQABgAIAAAA&#10;IQAaoSuH3wAAAAkBAAAPAAAAZHJzL2Rvd25yZXYueG1sTI9BS8NAFITvgv9heYI3u9lIgo3ZlFLU&#10;UxFsBentNXlNQrNvQ3abpP/e7UmPwwwz3+Sr2XRipMG1ljWoRQSCuLRVy7WG7/370wsI55Er7CyT&#10;his5WBX3dzlmlZ34i8adr0UoYZehhsb7PpPSlQ0ZdAvbEwfvZAeDPsihltWAUyg3nYyjKJUGWw4L&#10;Dfa0aag87y5Gw8eE0/pZvY3b82lzPeyTz5+tIq0fH+b1KwhPs/8Lww0/oEMRmI72wpUTnYZleOI1&#10;JFEM4marOE1AHDXESqUgi1z+f1D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x3v6BLBgAAJxgAAA4AAAAAAAAAAAAAAAAAOgIAAGRycy9lMm9Eb2MueG1sUEsB&#10;Ai0ACgAAAAAAAAAhAGNkTZd4GgAAeBoAABQAAAAAAAAAAAAAAAAAsQgAAGRycy9tZWRpYS9pbWFn&#10;ZTEucG5nUEsBAi0AFAAGAAgAAAAhABqhK4ffAAAACQEAAA8AAAAAAAAAAAAAAAAAWyMAAGRycy9k&#10;b3ducmV2LnhtbFBLAQItABQABgAIAAAAIQCqJg6+vAAAACEBAAAZAAAAAAAAAAAAAAAAAGckAABk&#10;cnMvX3JlbHMvZTJvRG9jLnhtbC5yZWxzUEsFBgAAAAAGAAYAfAEAAFo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27" type="#_x0000_t202" style="position:absolute;left:1035;top:2924;width:70161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76CwgAAANsAAAAPAAAAZHJzL2Rvd25yZXYueG1sRE9La8JA&#10;EL4X/A/LCL01G7WIxKxSxUovgqYFr0N28qDZ2ZhdTfrvu4LgbT6+56TrwTTiRp2rLSuYRDEI4tzq&#10;mksFP9+fbwsQziNrbCyTgj9ysF6NXlJMtO35RLfMlyKEsEtQQeV9m0jp8ooMusi2xIErbGfQB9iV&#10;UnfYh3DTyGkcz6XBmkNDhS1tK8p/s6tRMN8cr/tL39O5Lrb5YbbYz3bDVKnX8fCxBOFp8E/xw/2l&#10;w/x3uP8SDpCrfwAAAP//AwBQSwECLQAUAAYACAAAACEA2+H2y+4AAACFAQAAEwAAAAAAAAAAAAAA&#10;AAAAAAAAW0NvbnRlbnRfVHlwZXNdLnhtbFBLAQItABQABgAIAAAAIQBa9CxbvwAAABUBAAALAAAA&#10;AAAAAAAAAAAAAB8BAABfcmVscy8ucmVsc1BLAQItABQABgAIAAAAIQDcS76CwgAAANsAAAAPAAAA&#10;AAAAAAAAAAAAAAcCAABkcnMvZG93bnJldi54bWxQSwUGAAAAAAMAAwC3AAAA9gIAAAAA&#10;" filled="f" stroked="f" strokeweight=".5pt">
                <v:textbox inset="3.6pt,7.2pt,0,0">
                  <w:txbxContent>
                    <w:p w14:paraId="225D09FC" w14:textId="75D20878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rtl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Rad Hesgar Melal C</w:t>
                      </w:r>
                      <w:r w:rsidR="00AC77DD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o.</w:t>
                      </w:r>
                    </w:p>
                    <w:p w14:paraId="6654D93E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Tel. +98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 xml:space="preserve"> 991 270 9948</w:t>
                      </w:r>
                    </w:p>
                    <w:p w14:paraId="601F116A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hyperlink r:id="rId3" w:history="1">
                        <w:r w:rsidRPr="00FD5962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B0F0"/>
                            <w:sz w:val="20"/>
                            <w:szCs w:val="20"/>
                            <w:lang w:bidi="fa-IR"/>
                          </w:rPr>
                          <w:t>www.radhesgar.com</w:t>
                        </w:r>
                      </w:hyperlink>
                    </w:p>
                    <w:p w14:paraId="22EBECF2" w14:textId="77777777" w:rsidR="0091738C" w:rsidRPr="00FD5962" w:rsidRDefault="0091738C" w:rsidP="0091738C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radhesgar@gmail.com</w:t>
                      </w:r>
                    </w:p>
                    <w:p w14:paraId="4FEDC6CC" w14:textId="77777777" w:rsidR="0091738C" w:rsidRPr="002474A2" w:rsidRDefault="0091738C" w:rsidP="0091738C">
                      <w:pPr>
                        <w:pStyle w:val="NoSpacing"/>
                        <w:ind w:left="360"/>
                        <w:jc w:val="right"/>
                        <w:rPr>
                          <w:rFonts w:cs="B Nazanin"/>
                          <w:b/>
                          <w:bCs/>
                          <w:color w:val="E84C22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group id="Group 22" o:spid="_x0000_s1028" style="position:absolute;left:19243;top:2456;width:49416;height:4820" coordsize="51991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<v:shape id="Rectangle 10" o:spid="_x0000_s1029" style="position:absolute;left:238;top:79;width:51753;height:4745;flip:x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3fwwAAANsAAAAPAAAAZHJzL2Rvd25yZXYueG1sRI9Ba8JA&#10;FITvQv/D8gRvZqOFWGJWKaWF2IuatvdH9pmEZt+m2TVJ/71bKHgcZuYbJttPphUD9a6xrGAVxSCI&#10;S6sbrhR8frwtn0A4j6yxtUwKfsnBfvcwyzDVduQzDYWvRICwS1FB7X2XSunKmgy6yHbEwbvY3qAP&#10;sq+k7nEMcNPKdRwn0mDDYaHGjl5qKr+Lq1GQvMa+uuLm/acdXJ4fDyf86k5KLebT8xaEp8nfw//t&#10;XCtYP8Lfl/AD5O4GAAD//wMAUEsBAi0AFAAGAAgAAAAhANvh9svuAAAAhQEAABMAAAAAAAAAAAAA&#10;AAAAAAAAAFtDb250ZW50X1R5cGVzXS54bWxQSwECLQAUAAYACAAAACEAWvQsW78AAAAVAQAACwAA&#10;AAAAAAAAAAAAAAAfAQAAX3JlbHMvLnJlbHNQSwECLQAUAAYACAAAACEAMGB938MAAADbAAAADwAA&#10;AAAAAAAAAAAAAAAHAgAAZHJzL2Rvd25yZXYueG1sUEsFBgAAAAADAAMAtwAAAPcCAAAAAA==&#10;" path="m,l2240281,,1659256,222885,,822960,,xe" fillcolor="#00b0f0" stroked="f" strokeweight="2pt">
                  <v:path arrowok="t" o:connecttype="custom" o:connectlocs="0,0;5175286,0;3833057,128496;0,474448;0,0" o:connectangles="0,0,0,0,0"/>
                </v:shape>
                <v:rect id="Rectangle 24" o:spid="_x0000_s1030" style="position:absolute;width:51962;height:48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R85xAAAANsAAAAPAAAAZHJzL2Rvd25yZXYueG1sRI9Ba8JA&#10;FITvhf6H5RW81U2D2DZmE0QMCOKhNqXXZ/aZhGbfhuwa4793C4Ueh5n5hknzyXRipMG1lhW8zCMQ&#10;xJXVLdcKys/i+Q2E88gaO8uk4EYO8uzxIcVE2yt/0Hj0tQgQdgkqaLzvEyld1ZBBN7c9cfDOdjDo&#10;gxxqqQe8BrjpZBxFS2mw5bDQYE+bhqqf48UocF/mQp3dYrF/fd/Uh+8T9uVJqdnTtF6B8DT5//Bf&#10;e6cVxAv4/RJ+gMzuAAAA//8DAFBLAQItABQABgAIAAAAIQDb4fbL7gAAAIUBAAATAAAAAAAAAAAA&#10;AAAAAAAAAABbQ29udGVudF9UeXBlc10ueG1sUEsBAi0AFAAGAAgAAAAhAFr0LFu/AAAAFQEAAAsA&#10;AAAAAAAAAAAAAAAAHwEAAF9yZWxzLy5yZWxzUEsBAi0AFAAGAAgAAAAhAL55HznEAAAA2wAAAA8A&#10;AAAAAAAAAAAAAAAABwIAAGRycy9kb3ducmV2LnhtbFBLBQYAAAAAAwADALcAAAD4AgAAAAA=&#10;" stroked="f" strokeweight="2pt">
                  <v:fill r:id="rId4" o:title="" recolor="t" rotate="t" type="frame"/>
                </v:rect>
              </v:group>
              <v:shape id="Text Box 2" o:spid="_x0000_s1031" type="#_x0000_t202" style="position:absolute;left:526;top:5885;width:70967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6FF05381" w14:textId="77777777" w:rsidR="0091738C" w:rsidRDefault="0091738C" w:rsidP="0091738C"/>
                  </w:txbxContent>
                </v:textbox>
              </v:shape>
              <w10:wrap anchorx="margin"/>
            </v:group>
          </w:pict>
        </mc:Fallback>
      </mc:AlternateContent>
    </w:r>
    <w:r>
      <w:rPr>
        <w:rFonts w:ascii="Arial" w:hAnsi="Arial" w:cs="Arial"/>
        <w:b/>
        <w:bCs/>
        <w:noProof/>
        <w:color w:val="00B0F0"/>
        <w:sz w:val="20"/>
        <w:szCs w:val="20"/>
      </w:rPr>
      <w:drawing>
        <wp:anchor distT="0" distB="0" distL="114300" distR="114300" simplePos="0" relativeHeight="251667456" behindDoc="0" locked="0" layoutInCell="1" allowOverlap="1" wp14:anchorId="570288C6" wp14:editId="18CED1F2">
          <wp:simplePos x="0" y="0"/>
          <wp:positionH relativeFrom="margin">
            <wp:align>center</wp:align>
          </wp:positionH>
          <wp:positionV relativeFrom="paragraph">
            <wp:posOffset>500924</wp:posOffset>
          </wp:positionV>
          <wp:extent cx="1175385" cy="565785"/>
          <wp:effectExtent l="0" t="0" r="0" b="5715"/>
          <wp:wrapThrough wrapText="bothSides">
            <wp:wrapPolygon edited="0">
              <wp:start x="700" y="0"/>
              <wp:lineTo x="700" y="21091"/>
              <wp:lineTo x="20655" y="21091"/>
              <wp:lineTo x="21005" y="17455"/>
              <wp:lineTo x="19955" y="13818"/>
              <wp:lineTo x="18904" y="13091"/>
              <wp:lineTo x="20305" y="9455"/>
              <wp:lineTo x="20305" y="5091"/>
              <wp:lineTo x="18554" y="0"/>
              <wp:lineTo x="700" y="0"/>
            </wp:wrapPolygon>
          </wp:wrapThrough>
          <wp:docPr id="2039881385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58" b="24952"/>
                  <a:stretch/>
                </pic:blipFill>
                <pic:spPr bwMode="auto">
                  <a:xfrm>
                    <a:off x="0" y="0"/>
                    <a:ext cx="1175385" cy="565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8F968" w14:textId="77777777" w:rsidR="002C1FA6" w:rsidRPr="00D7175A" w:rsidRDefault="002C1FA6" w:rsidP="002C1FA6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A44E572" wp14:editId="30231803">
              <wp:simplePos x="0" y="0"/>
              <wp:positionH relativeFrom="margin">
                <wp:posOffset>56881</wp:posOffset>
              </wp:positionH>
              <wp:positionV relativeFrom="paragraph">
                <wp:posOffset>318651</wp:posOffset>
              </wp:positionV>
              <wp:extent cx="7096125" cy="1024965"/>
              <wp:effectExtent l="0" t="0" r="9525" b="3810"/>
              <wp:wrapNone/>
              <wp:docPr id="369073718" name="Group 369073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6125" cy="1024965"/>
                        <a:chOff x="52613" y="245660"/>
                        <a:chExt cx="7096731" cy="1025296"/>
                      </a:xfrm>
                    </wpg:grpSpPr>
                    <wps:wsp>
                      <wps:cNvPr id="1745441120" name="Text Box 178"/>
                      <wps:cNvSpPr txBox="1"/>
                      <wps:spPr>
                        <a:xfrm>
                          <a:off x="103505" y="292421"/>
                          <a:ext cx="7016115" cy="978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6FB83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rtl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Rad Hesgar Melal C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  <w:t>o.</w:t>
                            </w:r>
                          </w:p>
                          <w:p w14:paraId="321BA6D5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Tel. +98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 xml:space="preserve"> 991 270 9948</w:t>
                            </w:r>
                          </w:p>
                          <w:p w14:paraId="69DC15D7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</w:pPr>
                            <w:hyperlink r:id="rId1" w:history="1">
                              <w:r w:rsidRPr="00FD5962">
                                <w:rPr>
                                  <w:rStyle w:val="Hyperlink"/>
                                  <w:rFonts w:ascii="Arial" w:hAnsi="Arial" w:cs="Arial"/>
                                  <w:b/>
                                  <w:bCs/>
                                  <w:color w:val="00B0F0"/>
                                  <w:sz w:val="20"/>
                                  <w:szCs w:val="20"/>
                                  <w:lang w:bidi="fa-IR"/>
                                </w:rPr>
                                <w:t>www.radhesgar.com</w:t>
                              </w:r>
                            </w:hyperlink>
                          </w:p>
                          <w:p w14:paraId="3B3EB87D" w14:textId="77777777" w:rsidR="002C1FA6" w:rsidRPr="00FD5962" w:rsidRDefault="002C1FA6" w:rsidP="002C1FA6">
                            <w:pPr>
                              <w:pStyle w:val="NoSpacing"/>
                              <w:ind w:left="360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</w:rPr>
                            </w:pPr>
                            <w:r w:rsidRPr="00FD5962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20"/>
                                <w:szCs w:val="20"/>
                                <w:lang w:bidi="fa-IR"/>
                              </w:rPr>
                              <w:t>radhesgar@gmail.com</w:t>
                            </w:r>
                          </w:p>
                          <w:p w14:paraId="70387603" w14:textId="77777777" w:rsidR="002C1FA6" w:rsidRPr="002474A2" w:rsidRDefault="002C1FA6" w:rsidP="002C1FA6">
                            <w:pPr>
                              <w:pStyle w:val="NoSpacing"/>
                              <w:ind w:left="360"/>
                              <w:jc w:val="right"/>
                              <w:rPr>
                                <w:rFonts w:cs="B Nazanin"/>
                                <w:b/>
                                <w:bCs/>
                                <w:color w:val="E84C22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45720" tIns="9144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44087178" name="Group 444087178"/>
                      <wpg:cNvGrpSpPr/>
                      <wpg:grpSpPr>
                        <a:xfrm>
                          <a:off x="1924334" y="245660"/>
                          <a:ext cx="4941570" cy="481965"/>
                          <a:chOff x="0" y="0"/>
                          <a:chExt cx="5199140" cy="482400"/>
                        </a:xfrm>
                      </wpg:grpSpPr>
                      <wps:wsp>
                        <wps:cNvPr id="558020240" name="Rectangle 10"/>
                        <wps:cNvSpPr/>
                        <wps:spPr>
                          <a:xfrm flipH="1">
                            <a:off x="23854" y="7952"/>
                            <a:ext cx="5175286" cy="474448"/>
                          </a:xfrm>
                          <a:custGeom>
                            <a:avLst/>
                            <a:gdLst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2240281 w 2240281"/>
                              <a:gd name="connsiteY2" fmla="*/ 822960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  <a:gd name="connsiteX0" fmla="*/ 0 w 2240281"/>
                              <a:gd name="connsiteY0" fmla="*/ 0 h 822960"/>
                              <a:gd name="connsiteX1" fmla="*/ 2240281 w 2240281"/>
                              <a:gd name="connsiteY1" fmla="*/ 0 h 822960"/>
                              <a:gd name="connsiteX2" fmla="*/ 1659256 w 2240281"/>
                              <a:gd name="connsiteY2" fmla="*/ 222885 h 822960"/>
                              <a:gd name="connsiteX3" fmla="*/ 0 w 2240281"/>
                              <a:gd name="connsiteY3" fmla="*/ 822960 h 822960"/>
                              <a:gd name="connsiteX4" fmla="*/ 0 w 2240281"/>
                              <a:gd name="connsiteY4" fmla="*/ 0 h 8229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240281" h="822960">
                                <a:moveTo>
                                  <a:pt x="0" y="0"/>
                                </a:moveTo>
                                <a:lnTo>
                                  <a:pt x="2240281" y="0"/>
                                </a:lnTo>
                                <a:lnTo>
                                  <a:pt x="1659256" y="222885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22360" name="Rectangle 215922360"/>
                        <wps:cNvSpPr/>
                        <wps:spPr>
                          <a:xfrm flipH="1">
                            <a:off x="0" y="0"/>
                            <a:ext cx="5196202" cy="480004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91977776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2613" y="588590"/>
                          <a:ext cx="7096731" cy="623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52CA" w14:textId="77777777" w:rsidR="002C1FA6" w:rsidRDefault="002C1FA6" w:rsidP="002C1F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A44E572" id="Group 369073718" o:spid="_x0000_s1032" style="position:absolute;margin-left:4.5pt;margin-top:25.1pt;width:558.75pt;height:80.7pt;z-index:251669504;mso-position-horizontal-relative:margin;mso-width-relative:margin;mso-height-relative:margin" coordorigin="526,2456" coordsize="70967,10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yWpTYwYAAF8YAAAOAAAAZHJzL2Uyb0RvYy54bWzsWW1v2zYQ/j5g/4HQ&#10;xwGrJVmyLaNOkaZNVyDrgjZDu4+0RFlCJVGj6NjZr9/DN1mxE8TJ1u4FzYeEEo/Hu9Pdw4eX5y+2&#10;dUWumehK3iy84JnvEdakPCub1cL79er8x5lHOkmbjFa8YQvvhnXei5Pvv3u+aecs5AWvMiYIlDTd&#10;fNMuvELKdj4adWnBato94y1rMJlzUVOJR7EaZYJuoL2uRqHvT0YbLrJW8JR1Hd6+MpPeidaf5yyV&#10;v+R5xySpFh5sk/q30L+X6vfo5DmdrwRtizK1ZtAnWFHTssGmvapXVFKyFuWBqrpMBe94Lp+lvB7x&#10;PC9Tpn2AN4G/580bwdet9mU136zaPkwI7V6cnqw2fXf9RrQf2kuBSGzaFWKhn5Qv21zU6i+sJFsd&#10;sps+ZGwrSYqXUz+ZBGHskRRzgR9GySQ2QU0LRF6ti8NJMPYI5sMonkxszNPi9UDFdBz0KuIwmSgV&#10;I2fB6JZdmxaZ0u2C0f21YHwoaMt0jLs5gnEpSJnBk2kUR1EQhMiZhtZI3Cvl8Uu+JcF0pqxTZkBe&#10;RY7ILSawyL3v8PKOAAb+OPYRKhWJJIxCLU/nu1AGkyCwoUyms3isI9mHgc5b0ck3jNdEDRaeQHbr&#10;pKPXF500EXMiavuGn5dVhfd0XjVks/Am2F8v6GegvGqUANO1YtUo34wPeiRvKmaUvGc5wqNzQb3Q&#10;VcrOKkGuKeqLpilrpPZK64W0ksphxGMWWvmdVY9ZbPxwO/NG9ovrsuFCe79ndvbZmZwbeaTewG81&#10;lNvlVudF6D7xkmc3+PKCG0Tp2vS8xEe5oJ28pAIQgsQBLGK24OIPj2wAMQuv+31NBfNI9bZB2kbx&#10;VOWX1A9JEEV4EPoBg6UbNOv6jCO6KBDsoodKTlZumAtefwQKnqrdMEWbFHsuPOmGZ9IAHlA0Zaen&#10;Wgjo01J50XxoU6VaBVulztX2IxWtzS+JzHzHXYHQ+V6aGVm1suGna8nzUuegipeJjo0jinUALWa4&#10;q7QIbs+mqqhsoWnQI7vXutZWqtaOBaoAxTUeRweQ4wotSqIgniJSCrOiWXAIWZjD1AFSxUGCz9Qv&#10;DCNfi/QV+g8AVRzP/BCwC6MMTr0HKNBmVTESaOPU57A4ZVFriE4kr8r2J5cBFujD8Sw20Zsmsc74&#10;HUjFwTQOZxMbuyk+k0bDPgR0nq4NSKnEcBmDczEDtqhXq8wamvKm6UrJPsH0vK5QMj+MiE82JIQ3&#10;4cyC44H4b7fFCzILcV7YT3Ug/QlV0yu3ih/eYrjIJw9tET5li+Ei48GD++AM7V05Ik5D8SN3wEd/&#10;zA63xR8K0+3v9t/+zMEkTsJ48nAmDT9zGIazWfx/+syo+r6uaWHIAwBg29haxwinEdiqYR0t7xQf&#10;HBY+UNY9orANhcEqBRQPLEaNDhe7I/y4xfgsw8Ua4+DMcYsNl+3NHj/KbIOr/eJouNhYYGOnyJ26&#10;tFT60iJx4oPwgRYsvKVag+OaShVyN1T8ziEnKRaehUU1XfNrdsW1oNwj8thyN1s1Q6lemTsJIesk&#10;3N9W67PVYM5bneTWKyfm/hpxAAFU7mD7Xr1G0KWFU5JWvGMmU1QI9D2hj4UK4eD86XhVZooEK+c7&#10;sVr2XNX3X/rnTvUtMcOH9xmyYYSa1w+4oYpITzDDu8il48TagIJmzFDl2MePjVJPR7UrWqGSvkWb&#10;DUPrJe/i21+bNlc907+XNv8dJNnyYkOSLWM2JNnOGKJsZ55MllOJ4jLM+d9Bl7/CJTcMcIqFY5Cn&#10;A+64m0KlPYFCDkp3yB2TCbiq492oAAd/rtPgbq9HXnCXIK+uutXYNkiAlHvtkTvaSKb18oqn6xqX&#10;VtNLEqyiEo2srijbDog7Z/WSZcDdt5mlo50UTKYAHVefqb139xNAoKFZ39DEooPpG9x7Cf+GJl/w&#10;8r27l5pi/uLtsyRIpvjBNXGvedb3Tw5aZ/qAbC94+rkjDT8rwBvZqRB8UzCaoVliCN4Aiowr6jJL&#10;lpufeYYeHUUXQh/CDk/shXbXgYzBwBN98O5gSbUw+/7jJBwnaA0YfuHUPBKWeu7g+m64RcfarsFM&#10;jauvIFVZgwopMmCNUt6+bjLsT+eSlpUZa4rk2lI9Cem7UpqCqtDsHbgPNaAed7be11dSph7RAdJJ&#10;iC62Zjm2467a5MNn7eLu/wInfwIAAP//AwBQSwMECgAAAAAAAAAhAGNkTZd4GgAAeBoAABQAAABk&#10;cnMvbWVkaWEvaW1hZ2UxLnBuZ4lQTkcNChoKAAAADUlIRFIAAAHkAAABUAgGAAAAbvUNmgAAAAlw&#10;SFlzAAAuIwAALiMBeKU/dgAAABl0RVh0U29mdHdhcmUAQWRvYmUgSW1hZ2VSZWFkeXHJZTwAABoF&#10;SURBVHja7N0NlxTVnQfgy04gCAyMO7zoyMsghIMhkChIQAJRUDBqQsSAGHOMuvlg+1H2S+zH2HP2&#10;7GbzIgT2/tPVOjYzTL9UdVfdep5z7iFBZqa7ek7/+t761a0dCWAKT58+Xcp/nMljTwcf/v928DH/&#10;eY4/a28eP8jjSQPfe7VFx3R/Hjtb8vt4aoe3FWDKQF5v2Zsr9VjJ42Aef3EoGhXH91QeN/L4PI//&#10;+IFjAkwRxoeFcZEO5bFPGDfqv/K4lce9PH628T8IZGDSMI4Z1DFHojhH02D59u8ORe0e5bE7j9/k&#10;8XEarEI8QyADk4RxnC9edySKEjlwPI9vhHHt/lId20/y+HCcFwJgnDCOElec81pyNIoK45N5/J9D&#10;Uat/pMG54U8n+QArkIFxRaN6l8NQjDhXvJbm294u2aPqw+oXedxOWyxLC2Rg1tlxfMrf40gU48U0&#10;KOUJ49nFsvRbedzJ49os30ggA9uF8WrSqC6JJnU9/pYGJa2PUk29CoEMPC+Ml5MSV0nitXyalLem&#10;FcvSUdKKy5Ye1P3NBTKwVRjHEvUpR6IIG5vUTxyOif1PGpS0nrl2WCADTYdxlFNOJI3qUsJYk3o6&#10;8fsflyzFsvTKPF4ogFExM1bi6j5N6skNt7SM88MfzvMHC2RgdHYcu3AtOxKdp0k9mbh2+GY1I15f&#10;xAMQyMDGMI438MOOROdpUo8nSlovVbPhd9IclqUFMjBOGNsWswzxGmpSP198UImSVrSlr7XlQQlk&#10;IMI4duA640h0mib19nZXIXynjR8+BTIIY3tUlxHGmtSbe5S+u+/wg7a/iEC/xUxBo7q7NKk3F6s+&#10;P06DGzyc68qnKqC/s+N4I19xJDprWN4Sxt+Z67XDAhmoI4yjUf2yI9FZ8drFOVHlrcGy9IU0OD98&#10;u6tPQiBDP8M4lqiPORKdtZ7HY2Gc/iWP62mB1w4LZGCWMI4lvWhUK3F18z37RBXEfW5Sx+pOK64d&#10;FsiAMO6fWJ6OVY2+Nqnj2uFYko629LUSn6BAhn6JN3SN6u6J4tZLPQ3j2Mb1ZhXG6yU/UYEM/Zkd&#10;x5aYq45E5/RxG8woaZ3N42pq+bXDAhmYNIxXkhJXF/WtSR3XDkdbOkpa5/r2YgtkKD+M7VHdTfGa&#10;9aVJvbsK4djSsrfXxQtkKDuMbYvZzfflPjSpY1n6YhqUtG572QUylC4a1bschk7NFEtvUsfvY5wb&#10;fpjHK15ygQx9mB2vJ43qLim9SR2FwuGWlghk6E0YryaN6i4ptUkdy9LD+w5f9jILZOhbGMd1m+uO&#10;RGeU2KR+sQrimBG7eYlAhl6GcSxRn3IkOiM+OJXUpB7ed/hjL61Ahj6HcTSpo52rUd2N996Tefw1&#10;db9JHSWtaEt/kZS0BDLw7exEiav94lzxkdT98lacGrmXBueHLUsLZKCaHR+r3iBpfxhHk7qr5a0o&#10;aV3J41dJSUsgA8+EcbSpDzsSrRdN6v0dDeNYlh6WtCxLC2RgkzC2LWY3vFKF2l879rhjNh/L0u97&#10;CQUysHUYxxv8GUei9eIDU5ea1LEsPbzvsGVpgQxsE8b2qO7G+2uXmtRx2mO4peVeL59ABsafdWlU&#10;t1eXmtSnqhmxLS0FMjDh7Hgtucyk7WHc9iZ1zIDjvsP/lhQCBTIwVRhHo/plR6K12t6kji0tYwOP&#10;iz7UCWRg+jCOJepjjkRrtblJHQH8mzxe9zIJZGC2MI7yVjSqlbjaaT21r0kdHw7iuuEbybXDAhkQ&#10;xj14D21bkzpWUYZbWiKQgZrfYDWq26dNTeq4djg27/hVcm26QAYamR1HA3bVkWidKEQdTIsvb8Xv&#10;x3BLS9cOC2SgoTBeSUpcbdSGJvXZNFiWvuLlEMhAs2Fsj+p2OprHzrSYJnXMgIf3HXbtsEAG5hDG&#10;tsVs53tlhPEimtQRvp9Vs2HL0gIZmKMo5exyGFr1PhlN6nmXt2I2HOeGf+IlEMjA/GfH60mjuk2G&#10;22DOK4xjBhwbeNxKlqUFMrCwMI42tUZ1e8yzSX1yQxAjkIEFhvFyUuJqk0PV7LjpML5VBfFJhxyB&#10;DIsP41iiPuVItMawSd1UeevwhtmwkhYCGVoSxtGkPpE0qtvyfthkk/p8Hr9Orh1GIEMrxcxYiasd&#10;74VNNKn3pu+WpZW0EMjQ0tlx7MK17EgsXBNNatcOI5ChI2G8asbUCnU3qW9Vw7XDCGToQBjbFrMd&#10;6mpSu3YYgQwdDOPYgcvt8RavjiZ1lLRuJtcOI5Chc2Fsj+p2vOet5/G3GcLYtcMIZOi4CAKN6sW+&#10;303bpHbtMAIZCpkdr6VBgYjFiHPF8Rr8ecKvc+0wAhkKCuNoVL/sSCzMi2mwR/i4YezaYQQyFBjG&#10;sUR9zJFYmEma1K4dRiBDoWEc5a1oVCtxLcZ6vAxp+/KWa4cRyCCMaeh97Xge3+TxZIt/49phBDL0&#10;RCxTa1Qv5j3teU1q1w4jkKFHs+OYca06EnO3VZM6ZsNXkmuHEcjQqzBeSUpci7BZk9q1wwhk6GkY&#10;26N6MUab1DEbvplcO4xAhl6GsW0xFyM+AD2t3svuJNcOI5Ch96JRvcthmOt7VzSp4yYRHybXDiOQ&#10;gTw7jlmaRvV837e+yuNacu0wAhmowjiKRBrV87E7j9/l8WmyFSkCGdgQxstJiWsejuTxZh5/yOO0&#10;w4FABjaGcSxRn3IkGnWhGqeqP084JAhkYGMYL1XhoFFdv93VbDgC+EAeO/O4Uf1vEMjA98SMTYmr&#10;Xkc2BPFQhPBVxxqBDGw2O45duJYdidoMl6WPj/x9bPZxpZohg0AGvhfG0aa26cTsRpelR8XpgIsO&#10;EwIZ2CyMbYs5u82WpTebMWtSI5CBTcM4duA640hMbatl6VEXkyY1AhnYIoztUT2dWJaOew9fTts3&#10;pDWpQSDDttaTlu8kIlSvp8GKwu4x//0lYQwCGZ43O46b3a84EmM5U82Gj0/wNQeqmbEmNQhk2DKM&#10;o1Ftv+Tnm2RZepQmNQhk2DaMY4n6mCPx3JntJMvSo16rBiCQYcswXqqCRonrWdMsS4/SpAaBDMJ4&#10;CrMsS2+kSQ0CGcYWy9Qa1QOzLkuPfi9NahDIMNbsOLbEXHUkalmWHg1jTWoQyDBWGK+kfpe4dldB&#10;fL3mWawmNQhkGDuM+7xH9YFqNnw+zb4sPUqTGgQyjB3Gfd0WM2aub6bm9ufWpAaBDBOJQNrVk+fa&#10;1LL0RprUIJBh4tnxeupHo7rJZenRn6NJDQIZJgrjaFOX3qhuell6NIw1qUEgw0RhvJzKLXHNY1l6&#10;s+C/IIxBIMMkYRxL1KcKfGrzWpYedboKY0Agw9hhvFTN5kpqVM9zWXqUJjUIZJhKzIxLKXHFrHSe&#10;y9IbxdL01TwO+pUCgQyTzo5jF67ljj+NA1UQx4x494Iew54qjDWpQSDDxGEcberDHX4KsSx8Pi3+&#10;XK0mNQhkmDqMu7wt5nA2fKQlHwo0qUEgw1RhHDtwnenYw27DsvQoTWoQyDB1GHdtj+q2LEuP0qQG&#10;gQwzWU/daFS3aVl6I01qEMgw8+x4Lf+x0uKH2MZl6Y00qUEgw8xhHI3ql1v68Nq6LD36YUGTGgQy&#10;zBTGMbM71sKH1tZl6c0+MGhSg0CGmcI4ylvRqG5LiWt3FcIXUjeWfjWpQSBDUWF8ZEMQd4UmNQhk&#10;qEUsUy+6UX2hGsc7dNx2VmG85lcIBDLMOjuOLTFXF/Tju7YsPRrGN5ImNQhkqCGMV9JiSlxdXJbe&#10;SJMaBDLUFsaL2KO6i8vSo2J5+qIwBoEMdYTxPLfF7PKy9KgTVRgDAhlqEY3qXQ3/jK4vS4/SpAaB&#10;DLXOjtdTs43qEpalN9KkBoEMtYdxtKmbaFTHsnRsaXk5ldU61qQGgQy1h/Fyqr/EFUF1PQ2WwHcX&#10;dsg0qUEgQ+1hHEvUp2r8lmeq2fDxQg+ZJjUIZKg9jKNJHWWkWRvVpS5Lj9KkBoEMjYiZ8SwlrpKX&#10;pUdpUoNAhkZmx7EL1/KUX176svRGmtQgkKGxMI429eEJv6wvy9KjYaxJDQIZGgnjSbfF7NOy9Ojz&#10;1qQGgQyNhPGuKljH0adl6VGH8rgijEEgQxNhPM4e1burIL6e+rtMq0kNAhkatZ62blQfqGbD51O/&#10;lqVHxbaep/2qgECGpmbH0RBe2WI2+GYafxm7VDurMHZZEwhkaCyMo1H98oa/siz9bBhrUoNAhkbD&#10;OJaoj1X/17L0s+KYXE3N3uEKEMj0PIyXqpnwq8my9GY0qUEgQ+NhHJc3fZLHe8lS7GY0qUEgQ+NB&#10;fCSPB3lci79yVJ6hSQ0CGRoL4mhQx1aYsTf1j9OgsPUPR+Z7NKlBIEMjIbxUzYajRb2r+usIm98K&#10;403DWJMaBDLUGsR7qtnw6sh/2p/HXUfoGZrUgECm1iAe3qFps2CJ2fLv89jnSH2PJjUgkKklhIcl&#10;rdX0/D2oH1b/RonrO5rUgEBm5iBermbDK2P88yhwnczjiSP3LU1qQCAzdQgvVbPcmBHvGvPLzubx&#10;Th6PHcF/0qQGBDJTB/GeDbPhpQm+NL7mnjD+XhhrUgMCmYmDeLWaES9P8eXRqP7MUfxWhPAlYQwI&#10;ZMYN4ViKPljNbpem/DZL1cx4ryP6bRjfSJrUgEBmjCBermbDqzV8u7jW+JWkUR00qQGBzLYhHDPZ&#10;OC+8lsYvaW3nrTzOJTtxhdeqASCQ2TSId1UhPGlJaztxG8W4e9MjR/mfs2JNakAgs2kQz1LS2s6w&#10;xNX3MNakBgQym4bwZjd4qFuUt75KzhlrUgMCmWeCuM6S1vNE4P82aVRrUgMCme/Nhof3HZ7XnYPe&#10;z2O957NjTWpAIDPRDR7qFncpeiP1u1GtSQ0IZEH8dDgbXl7Aj49G9c2eh7EmNSCQexzC09zgoW7R&#10;qP60xy+DJjUgkHscxMMbPKwu+KHEB4JoVO/o6UuhSQ0I5J4G8Wqab0lruzB+mMe+1M8SlyY1IJB7&#10;FsJ13OChCW+n/jaqNakBgdyjIF5O3913uG1+lgb7VPexxHU6jwt+QwGBXHYIt6GkNc7s8IOehrEm&#10;NSCQCw/iPRtmw0stfqjRqL7fw5cozhNfTYNTBwACucAgbvIGD3WLDwpftnjm3pQ9VRhrUgMCubAQ&#10;Hpa0mrzBQxMeVh8c+lTi0qQGBHKBQTyvGzw04XoeJ/N40qOXLM4VXxDGgEAuI4SHN3hYS91d6j2b&#10;xzt5PO7RS6dJDQjkQoJ4VxXCbS9pbedoHvd6Fsaa1IBALiCIF3mDh7pFo/qTHr18mtSAQO54CMcM&#10;eHi7w1IayMNtMff25GXUpAYEcoeDuMslre3czeNQ6kejWpMaEMgdnQ0Pl6X3FPo0Y0vMc6kfO3Fp&#10;UgMCuWNBHEvRw2XppYKf6qt5vJfHox68rJrUgEDuUBCvVCG80oOnG2Wmz3oSxprUgEDuQAh34QYP&#10;dYvy1uep/HPGmtSAQO5AEA9v8LDas6ceH0AepPIb1RHGUd7SpAYEckuDeDWVXdLazm/SYBOTkmfH&#10;mtSAQG5pCA9v8HA4lV3S2s6VPH6Sym5Ux4eNi8IYEMjtCuLl9N19h/suGtU3Cw/jE1UYAwjkFoRw&#10;H0ta24ltMT8t/DlqUgMCuSVBXMoNHur2Qh5f5bGj0Oe3swrjNS81IJAXG8TD7SyXvZzPiA8mcfem&#10;fanMEpcmNSCQWzAbPpjKusFDE27ncTKPJwU+N01qQCAvMIhLvsFD3S7ncSmVWeLSpAYE8gJCeHiD&#10;hzWz4bFFuendQsNYkxoQyHMO4r7c4KFu0ai+X+hz06QGBPIcg3h4u0MlrcnFB5cvU3krCZrUgECe&#10;UwgvbZgNW5ae3sPqg0xJjWpNakAgzyGIlbTqcysNduMq6byxJjUgkBsO4r7f4KFuF/K4lsfjgp6T&#10;JjUgkBsKYSWtZhzN46PCwliTGhDIDQTxShXCbvBQv2hUf1LgbP+0lxYQyPWEsBs8NC+OcZS49hby&#10;fHZWYeyyJkAg1xDEcU74cFLSmocHeRxKZTSqNakBgVxTELvBw3y9lQbLuiU0qiOEryYFP0AgTx3C&#10;wxs8xIxYSWt+zubxXh6PCnguMcO/kjSpASYP5Ora4QhhJa35i0uBPikkjDWpASYNZDd4aIUob8Ue&#10;1SWcM9akBpgkkKtl6bUqjC1LL04c+wep+41qTWqASQJZSat17lYfjLo8O9akBhgnkDeUtNzgoV2i&#10;9HQudbtRrUkNsF0gu8FDq8XNIt7P45sOPwdNaoAxZ8hnHIZWitWKTzsexprUABMEMu3zQh6f57Gj&#10;w89BkxpAIHfacI/qfambJS5NagCBXITbebySx5OOhrEmNYBA7rzLeVxK3WxUH6geuzAGEMidFku8&#10;73Y4jG8kTWoAgdxx+9OgxNXVDxKa1AACufOiUf1lRx/7a9UAQCB33r002KK0a43qi0mTGkAgF+JW&#10;GuzG1aXzxprUAAK5KHGt7rU8HnfoMWtSAwjkohzN46MOhrEmNYBALkY0qj/r2GPWpAYQyEWJbTG/&#10;6NgsU5MaQCAX50EaLP12pVGtSQ0gkIvzThrc/agLjWpNagCBXKSzVcA96sBj1aQGEMhFWsvjkw6F&#10;sSY1gEAuzt487qdunDPWpAYQyEWKRvUfqlBuO01qAIFcrJgZH+zA7FiTGkAgF+tKHj9K7W5Ux3ni&#10;q9WHBgAEcnGiUf1+Ht+0+DHuqcJYkxpAIBcpZpsftzyMNakBBHLRXsjj8zx2tPgxxrniC8IYQCCX&#10;KhrVD/PYl9pb4jqVx0+9VAACuWRxK8VX8njS0senSQ0gkIt3OQ2WgdvYqI6l6Z/ncdjLBCCQSxaz&#10;zg9SO0tccU77raRJDSCQC7c/DUpcbQxjTWoAgdwLMfv8ssWz9vPCGEAg98G9PJZT+xrVmtQAArk3&#10;fpXHq6l9JS5NagCB3BuX8ngzj8ctekya1AACuVeO5nG7ZWGsSQ0gkHslGtV/TO06Z6xJDSCQeyW2&#10;xfyiZWH8UhosnwtjAIHcGw+q2WhbAjmWzi97WQAEcp+8k8fp1J5GtSY1gEDundifOs7RPmrBY4ml&#10;6der2TEAArk31vL4dUvCOM5h/yKPF70sAAK5T/amwR7VbThnHO3uXyblLQCB3DMxG/26JQGoSQ0g&#10;kHvrfjUrXfTs+JU02H0LAIHcO1fy+FFabKP6aTUr1qQGEMi9dDaP99Ni722sSQ0gkHstGtUfLziM&#10;NakBBHKvxc0Z4rzxjgU+Bk1qAHodyMM9qvelxZW4NKkB6H0gf5THoTyeLOjna1ID0PtAjpszxNaY&#10;i2hUa1IDIJCrIPwgLabEFUvT54QxAH0P5INpsC3mIsJYkxoAgZwGjerfL+hnR5P6ahrskw0AvQ7k&#10;h3ksp/k3qv81j7fy2OXXDYC+B/LdNNgBa94lrth05IpfMwAE8qDR/NM8Hs/xZ8Ys/HweZ/yKASCQ&#10;B7Pi23MO42GT+lW/XgAI5EGR6o9pvueMo0l9LQ3OGwNA7wM5GtVfzDmMozAW5S1NagAEcuW3eRyY&#10;YyBrUgMgkEfcyeN0ml+jWpMaAIE84lIVjo/m8LM0qQEQyFvMVO/MKYw1qQEQyJuIItXnaT7njDWp&#10;ARDIWwTk19WstWma1AAI5C3cT4NrjpueHe/L45dJkxoAgfyMG3n8KDXfqNakBkAgb+FCHjdTs/c2&#10;jll3tKjP+1UBQCBvPmP9cA5h/HrSpAZAIG8qtsWM88Y7GvwZURS7njSpARDIWwZl7FG9LzVX4orv&#10;fUkYAyCQt3Yvj0N5PGno++/J4+2kSQ2AQN7S5TzOpuYa1ZrUAAjkbcSlTR+kZkpcT6vvf8GvAwAC&#10;+fkz1/sNhXEsfb+RNKkBEMjPFY3q3zX0vaMg9nZS3gJAIG/rYRrsH113o1qTGgCBPKa7eRxN9Ze4&#10;NKkBEMhjitnrT/N4XPP31aQGQCCPKWbFH6V6S1ya1AAI5AkczOOPNYexJjUAAnkC0ah+mOotcEWT&#10;+q08XvJSAyCQx/MgjwM1BvLOPK4lTWoABPLY7uRxPNXXqI4mddwrWZMaAIE8pmhUR/P5UU3fL5rU&#10;bwhjAATyZOF5p6YwjqXuY2lwEwoAEMhj2pvHV6mec8aPq5m2JjUAAnkC0aj+uqYw1qQGQCBPKbbF&#10;3F9DIO+swnjVSwmAQJ7MjTTYNWvWRnXMsm8l5S0ABPLEYuvKuBxp1p24NKkBEMgzhOiHM4axJjUA&#10;AnkGsbz8hzx2zPA9NKkBEMgziBb0n9KggPV0hu+hSQ2AQJ7BvTTYo/rJlF+vSQ2AQJ7RL/I4m6Zv&#10;VGtSAyCQZxSXNr2bpi9xxYz4qjAGQCBPLxrV96cM4zjPfKSaXQOAQJ7SC1UYT0OTGgCBXJMv8tiX&#10;Jm9UxyVRP8/jhJcFAIE8m5gZH06Tl7givH+ZNKkBEMgzi6Xm19Jg2XkSu9Og/KW8BYBAntGpPD5K&#10;k5W4YlZ8MGlSA0AtgRyh+nCKMNakBoCaAjka1Z+lyQpcsaQdd2o67fADQD2B/CCP/RMEsiY1ANQc&#10;yL/O43gav1GtSQ0ANQdyNKpj2fnRmP9ekxoAag7ktWp2/PcxZ8Wa1ABQcyDvzeOrCcJYkxoAag7k&#10;aFR/Pea/1aQGgIYC+W4ar1GtSQ0ADQVyFLLi/sbbNao1qQGgoUCORnWcB95uJ65oUl/PY9lhBYB6&#10;Azka1e9tE8ZPqxB+O2lSA0DtgTwscT3ZJow1qQGgoUBeyuNP6fkFrmhSn6sGANBAIN/L48A2s+PX&#10;06DoBQA0EMix/Hw2bd2ojlnz20mTGgAaC+RYfo5LnLYqcf0wjxtJkxoAGgvkaFTf3SKMNakBYA6B&#10;HI3qz7f4N5rUADCnQP5TNfMdbVVrUgPAnAL5fh4rafMSlyY1AMwpkF+rZsIbaVIDwJwDeTSMNakB&#10;YAGBvHFWrEkNAAsMZE1qAFhwIMeS9ek83nA4AGBxgfyfefx7Hn91OABgIf77/wUYABrqfiTH5Big&#10;AAAAAElFTkSuQmCCUEsDBBQABgAIAAAAIQAaoSuH3wAAAAkBAAAPAAAAZHJzL2Rvd25yZXYueG1s&#10;TI9BS8NAFITvgv9heYI3u9lIgo3ZlFLUUxFsBentNXlNQrNvQ3abpP/e7UmPwwwz3+Sr2XRipMG1&#10;ljWoRQSCuLRVy7WG7/370wsI55Er7CyThis5WBX3dzlmlZ34i8adr0UoYZehhsb7PpPSlQ0ZdAvb&#10;EwfvZAeDPsihltWAUyg3nYyjKJUGWw4LDfa0aag87y5Gw8eE0/pZvY3b82lzPeyTz5+tIq0fH+b1&#10;KwhPs/8Lww0/oEMRmI72wpUTnYZleOI1JFEM4marOE1AHDXESqUgi1z+f1D8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XJalNjBgAAXxgAAA4AAAAAAAAAAAAA&#10;AAAAOgIAAGRycy9lMm9Eb2MueG1sUEsBAi0ACgAAAAAAAAAhAGNkTZd4GgAAeBoAABQAAAAAAAAA&#10;AAAAAAAAyQgAAGRycy9tZWRpYS9pbWFnZTEucG5nUEsBAi0AFAAGAAgAAAAhABqhK4ffAAAACQEA&#10;AA8AAAAAAAAAAAAAAAAAcyMAAGRycy9kb3ducmV2LnhtbFBLAQItABQABgAIAAAAIQCqJg6+vAAA&#10;ACEBAAAZAAAAAAAAAAAAAAAAAH8kAABkcnMvX3JlbHMvZTJvRG9jLnhtbC5yZWxzUEsFBgAAAAAG&#10;AAYAfAEAAHIl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8" o:spid="_x0000_s1033" type="#_x0000_t202" style="position:absolute;left:1035;top:2924;width:70161;height:9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/WXzAAAAOMAAAAPAAAAZHJzL2Rvd25yZXYueG1sRI9BT8JA&#10;EIXvJvyHzZB4k21LRVJZCBIlXkgUTbxOukPb2J0t3YXWf+8cTDzOzJv33rfajK5VV+pD49lAOktA&#10;EZfeNlwZ+Px4uVuCChHZYuuZDPxQgM16crPCwvqB3+l6jJUSEw4FGqhj7AqtQ1mTwzDzHbHcTr53&#10;GGXsK217HMTctTpLkoV22LAk1NjRrqby+3hxBhZPb5f9eRjoqzntysN8uZ8/j5kxt9Nx+wgq0hj/&#10;xX/fr1bqP+T3eZ6mmVAIkyxAr38BAAD//wMAUEsBAi0AFAAGAAgAAAAhANvh9svuAAAAhQEAABMA&#10;AAAAAAAAAAAAAAAAAAAAAFtDb250ZW50X1R5cGVzXS54bWxQSwECLQAUAAYACAAAACEAWvQsW78A&#10;AAAVAQAACwAAAAAAAAAAAAAAAAAfAQAAX3JlbHMvLnJlbHNQSwECLQAUAAYACAAAACEA7F/1l8wA&#10;AADjAAAADwAAAAAAAAAAAAAAAAAHAgAAZHJzL2Rvd25yZXYueG1sUEsFBgAAAAADAAMAtwAAAAAD&#10;AAAAAA==&#10;" filled="f" stroked="f" strokeweight=".5pt">
                <v:textbox inset="3.6pt,7.2pt,0,0">
                  <w:txbxContent>
                    <w:p w14:paraId="24F6FB83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rtl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Rad Hesgar Melal C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  <w:t>o.</w:t>
                      </w:r>
                    </w:p>
                    <w:p w14:paraId="321BA6D5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Tel. +98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 xml:space="preserve"> 991 270 9948</w:t>
                      </w:r>
                    </w:p>
                    <w:p w14:paraId="69DC15D7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</w:pPr>
                      <w:hyperlink r:id="rId3" w:history="1">
                        <w:r w:rsidRPr="00FD5962">
                          <w:rPr>
                            <w:rStyle w:val="Hyperlink"/>
                            <w:rFonts w:ascii="Arial" w:hAnsi="Arial" w:cs="Arial"/>
                            <w:b/>
                            <w:bCs/>
                            <w:color w:val="00B0F0"/>
                            <w:sz w:val="20"/>
                            <w:szCs w:val="20"/>
                            <w:lang w:bidi="fa-IR"/>
                          </w:rPr>
                          <w:t>www.radhesgar.com</w:t>
                        </w:r>
                      </w:hyperlink>
                    </w:p>
                    <w:p w14:paraId="3B3EB87D" w14:textId="77777777" w:rsidR="002C1FA6" w:rsidRPr="00FD5962" w:rsidRDefault="002C1FA6" w:rsidP="002C1FA6">
                      <w:pPr>
                        <w:pStyle w:val="NoSpacing"/>
                        <w:ind w:left="360"/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</w:rPr>
                      </w:pPr>
                      <w:r w:rsidRPr="00FD5962">
                        <w:rPr>
                          <w:rFonts w:ascii="Arial" w:hAnsi="Arial" w:cs="Arial"/>
                          <w:b/>
                          <w:bCs/>
                          <w:color w:val="00B0F0"/>
                          <w:sz w:val="20"/>
                          <w:szCs w:val="20"/>
                          <w:lang w:bidi="fa-IR"/>
                        </w:rPr>
                        <w:t>radhesgar@gmail.com</w:t>
                      </w:r>
                    </w:p>
                    <w:p w14:paraId="70387603" w14:textId="77777777" w:rsidR="002C1FA6" w:rsidRPr="002474A2" w:rsidRDefault="002C1FA6" w:rsidP="002C1FA6">
                      <w:pPr>
                        <w:pStyle w:val="NoSpacing"/>
                        <w:ind w:left="360"/>
                        <w:jc w:val="right"/>
                        <w:rPr>
                          <w:rFonts w:cs="B Nazanin"/>
                          <w:b/>
                          <w:bCs/>
                          <w:color w:val="E84C22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group id="Group 444087178" o:spid="_x0000_s1034" style="position:absolute;left:19243;top:2456;width:49416;height:4820" coordsize="51991,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TqyAAAAOIAAAAPAAAAZHJzL2Rvd25yZXYueG1sRE/LasJA&#10;FN0L/YfhFrozk7TxQeooIlW6EEEtlO4umWsSzNwJmTGJf+8sCi4P571YDaYWHbWusqwgiWIQxLnV&#10;FRcKfs7b8RyE88gaa8uk4E4OVsuX0QIzbXs+UnfyhQgh7DJUUHrfZFK6vCSDLrINceAutjXoA2wL&#10;qVvsQ7ip5XscT6XBikNDiQ1tSsqvp5tRsOuxX38kX93+etnc/86Tw+8+IaXeXof1JwhPg3+K/93f&#10;WkGapvF8lszC5nAp3AG5fAAAAP//AwBQSwECLQAUAAYACAAAACEA2+H2y+4AAACFAQAAEwAAAAAA&#10;AAAAAAAAAAAAAAAAW0NvbnRlbnRfVHlwZXNdLnhtbFBLAQItABQABgAIAAAAIQBa9CxbvwAAABUB&#10;AAALAAAAAAAAAAAAAAAAAB8BAABfcmVscy8ucmVsc1BLAQItABQABgAIAAAAIQA3q8TqyAAAAOIA&#10;AAAPAAAAAAAAAAAAAAAAAAcCAABkcnMvZG93bnJldi54bWxQSwUGAAAAAAMAAwC3AAAA/AIAAAAA&#10;">
                <v:shape id="Rectangle 10" o:spid="_x0000_s1035" style="position:absolute;left:238;top:79;width:51753;height:4745;flip:x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FJJxwAAAOIAAAAPAAAAZHJzL2Rvd25yZXYueG1sRI/LasMw&#10;EEX3hf6DmEJ2jVSTF06UUEoCbjbNcz9YE9vEGrmW4rh/Hy0KWV7ui7NY9bYWHbW+cqzhY6hAEOfO&#10;VFxoOB037zMQPiAbrB2Thj/ysFq+viwwNe7Oe+oOoRBxhH2KGsoQmlRKn5dk0Q9dQxy9i2sthijb&#10;QpoW73Hc1jJRaiItVhwfSmzoq6T8erhZDZO1CsUNp9vfuvNZ9vO9w3Oz03rw1n/OQQTqwzP8386M&#10;hvF4phKVjCJERIo4IJcPAAAA//8DAFBLAQItABQABgAIAAAAIQDb4fbL7gAAAIUBAAATAAAAAAAA&#10;AAAAAAAAAAAAAABbQ29udGVudF9UeXBlc10ueG1sUEsBAi0AFAAGAAgAAAAhAFr0LFu/AAAAFQEA&#10;AAsAAAAAAAAAAAAAAAAAHwEAAF9yZWxzLy5yZWxzUEsBAi0AFAAGAAgAAAAhAMDQUknHAAAA4gAA&#10;AA8AAAAAAAAAAAAAAAAABwIAAGRycy9kb3ducmV2LnhtbFBLBQYAAAAAAwADALcAAAD7AgAAAAA=&#10;" path="m,l2240281,,1659256,222885,,822960,,xe" fillcolor="#00b0f0" stroked="f" strokeweight="2pt">
                  <v:path arrowok="t" o:connecttype="custom" o:connectlocs="0,0;5175286,0;3833057,128496;0,474448;0,0" o:connectangles="0,0,0,0,0"/>
                </v:shape>
                <v:rect id="Rectangle 215922360" o:spid="_x0000_s1036" style="position:absolute;width:51962;height:48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4gyAAAAOIAAAAPAAAAZHJzL2Rvd25yZXYueG1sRI/LasJA&#10;FIb3Qt9hOAV3dZKIWlMnoUgFQbrwUro9Zo5JMHMmZCaavn1nIbj8+W98q3wwjbhR52rLCuJJBIK4&#10;sLrmUsHpuHl7B+E8ssbGMin4Iwd59jJaYartnfd0O/hShBF2KSqovG9TKV1RkUE3sS1x8C62M+iD&#10;7EqpO7yHcdPIJIrm0mDN4aHCltYVFddDbxS4H9NTY79ws1ss1+X37xnb01mp8evw+QHC0+Cf4Ud7&#10;qxUk8WyZJNN5gAhIAQdk9g8AAP//AwBQSwECLQAUAAYACAAAACEA2+H2y+4AAACFAQAAEwAAAAAA&#10;AAAAAAAAAAAAAAAAW0NvbnRlbnRfVHlwZXNdLnhtbFBLAQItABQABgAIAAAAIQBa9CxbvwAAABUB&#10;AAALAAAAAAAAAAAAAAAAAB8BAABfcmVscy8ucmVsc1BLAQItABQABgAIAAAAIQBVpp4gyAAAAOIA&#10;AAAPAAAAAAAAAAAAAAAAAAcCAABkcnMvZG93bnJldi54bWxQSwUGAAAAAAMAAwC3AAAA/AIAAAAA&#10;" stroked="f" strokeweight="2pt">
                  <v:fill r:id="rId4" o:title="" recolor="t" rotate="t" type="frame"/>
                </v:rect>
              </v:group>
              <v:shape id="Text Box 2" o:spid="_x0000_s1037" type="#_x0000_t202" style="position:absolute;left:526;top:5885;width:70967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aUxgAAAOEAAAAPAAAAZHJzL2Rvd25yZXYueG1sRE9da8Iw&#10;FH0X9h/CHexNE2XTtWuU4RjsSVGnsLdLc/vBmpvSZLb790YQPG+H88XJVoNtxJk6XzvWMJ0oEMS5&#10;MzWXGr4Pn+NXED4gG2wck4Z/8rBaPowyTI3reUfnfShFLGGfooYqhDaV0ucVWfQT1xJHrXCdxRBp&#10;V0rTYR/LbSNnSs2lxZrjQoUtrSvKf/d/VsNxU/ycntW2/LAvbe8GJdkmUuunx+H9DUSgIdzNt/SX&#10;0ZBMk0XEHK6P4huQywsAAAD//wMAUEsBAi0AFAAGAAgAAAAhANvh9svuAAAAhQEAABMAAAAAAAAA&#10;AAAAAAAAAAAAAFtDb250ZW50X1R5cGVzXS54bWxQSwECLQAUAAYACAAAACEAWvQsW78AAAAVAQAA&#10;CwAAAAAAAAAAAAAAAAAfAQAAX3JlbHMvLnJlbHNQSwECLQAUAAYACAAAACEArWq2lMYAAADhAAAA&#10;DwAAAAAAAAAAAAAAAAAHAgAAZHJzL2Rvd25yZXYueG1sUEsFBgAAAAADAAMAtwAAAPoCAAAAAA==&#10;" filled="f" stroked="f">
                <v:textbox>
                  <w:txbxContent>
                    <w:p w14:paraId="411452CA" w14:textId="77777777" w:rsidR="002C1FA6" w:rsidRDefault="002C1FA6" w:rsidP="002C1FA6"/>
                  </w:txbxContent>
                </v:textbox>
              </v:shape>
              <w10:wrap anchorx="margin"/>
            </v:group>
          </w:pict>
        </mc:Fallback>
      </mc:AlternateContent>
    </w:r>
    <w:r>
      <w:rPr>
        <w:rFonts w:ascii="Arial" w:hAnsi="Arial" w:cs="Arial"/>
        <w:b/>
        <w:bCs/>
        <w:noProof/>
        <w:color w:val="00B0F0"/>
        <w:sz w:val="20"/>
        <w:szCs w:val="20"/>
      </w:rPr>
      <w:drawing>
        <wp:anchor distT="0" distB="0" distL="114300" distR="114300" simplePos="0" relativeHeight="251670528" behindDoc="0" locked="0" layoutInCell="1" allowOverlap="1" wp14:anchorId="4D5CFD83" wp14:editId="03765CF1">
          <wp:simplePos x="0" y="0"/>
          <wp:positionH relativeFrom="margin">
            <wp:align>center</wp:align>
          </wp:positionH>
          <wp:positionV relativeFrom="paragraph">
            <wp:posOffset>500924</wp:posOffset>
          </wp:positionV>
          <wp:extent cx="1175385" cy="565785"/>
          <wp:effectExtent l="0" t="0" r="0" b="5715"/>
          <wp:wrapThrough wrapText="bothSides">
            <wp:wrapPolygon edited="0">
              <wp:start x="700" y="0"/>
              <wp:lineTo x="700" y="21091"/>
              <wp:lineTo x="20655" y="21091"/>
              <wp:lineTo x="21005" y="17455"/>
              <wp:lineTo x="19955" y="13818"/>
              <wp:lineTo x="18904" y="13091"/>
              <wp:lineTo x="20305" y="9455"/>
              <wp:lineTo x="20305" y="5091"/>
              <wp:lineTo x="18554" y="0"/>
              <wp:lineTo x="700" y="0"/>
            </wp:wrapPolygon>
          </wp:wrapThrough>
          <wp:docPr id="1828773691" name="Picture 18287736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858" b="24952"/>
                  <a:stretch/>
                </pic:blipFill>
                <pic:spPr bwMode="auto">
                  <a:xfrm>
                    <a:off x="0" y="0"/>
                    <a:ext cx="1175385" cy="565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07C844D" w14:textId="594E1E8D" w:rsidR="00894DC4" w:rsidRPr="002C1FA6" w:rsidRDefault="00894DC4" w:rsidP="002C1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D4506" w14:textId="77777777" w:rsidR="00DD639F" w:rsidRDefault="00DD639F">
      <w:pPr>
        <w:spacing w:after="0"/>
      </w:pPr>
      <w:r>
        <w:separator/>
      </w:r>
    </w:p>
    <w:p w14:paraId="04FDAE1B" w14:textId="77777777" w:rsidR="00DD639F" w:rsidRDefault="00DD639F"/>
    <w:p w14:paraId="130CFAC2" w14:textId="77777777" w:rsidR="00DD639F" w:rsidRDefault="00DD639F"/>
  </w:footnote>
  <w:footnote w:type="continuationSeparator" w:id="0">
    <w:p w14:paraId="3CA33A36" w14:textId="77777777" w:rsidR="00DD639F" w:rsidRDefault="00DD639F">
      <w:pPr>
        <w:spacing w:after="0"/>
      </w:pPr>
      <w:r>
        <w:continuationSeparator/>
      </w:r>
    </w:p>
    <w:p w14:paraId="5CFCECFA" w14:textId="77777777" w:rsidR="00DD639F" w:rsidRDefault="00DD639F"/>
    <w:p w14:paraId="6E1C17F9" w14:textId="77777777" w:rsidR="00DD639F" w:rsidRDefault="00DD63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055BD3" w14:textId="71913AFA" w:rsidR="00A24B3E" w:rsidRDefault="00A24B3E">
    <w:pPr>
      <w:pStyle w:val="NoSpacing"/>
      <w:ind w:left="-218"/>
    </w:pPr>
    <w:r>
      <w:rPr>
        <w:lang w:bidi="fa-IR"/>
      </w:rPr>
      <mc:AlternateContent>
        <mc:Choice Requires="wps">
          <w:drawing>
            <wp:inline distT="0" distB="0" distL="0" distR="0" wp14:anchorId="6A509AA0" wp14:editId="223EC46E">
              <wp:extent cx="7305040" cy="137160"/>
              <wp:effectExtent l="0" t="0" r="0" b="0"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05040" cy="137160"/>
                      </a:xfrm>
                      <a:prstGeom prst="rect">
                        <a:avLst/>
                      </a:prstGeom>
                      <a:solidFill>
                        <a:srgbClr val="8DD1F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4B0A2DF0" id="Rectangle 6" o:spid="_x0000_s1026" style="width:575.2pt;height:1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caiggIAAF8FAAAOAAAAZHJzL2Uyb0RvYy54bWysVE1v2zAMvQ/YfxB0X22nnwvqFFmDDAOK&#10;tVg79KzIUmJAFjVKiZP9+lHyR7qu2GFYDopkPj6ST6Sub/aNYTuFvgZb8uIk50xZCVVt1yX//rT8&#10;cMWZD8JWwoBVJT8oz29m799dt26qJrABUylkRGL9tHUl34Tgplnm5UY1wp+AU5aMGrARgY64zioU&#10;LbE3Jpvk+UXWAlYOQSrv6euiM/JZ4tdayXCvtVeBmZJTbiGtmNZVXLPZtZiuUbhNLfs0xD9k0Yja&#10;UtCRaiGCYFus/6BqaongQYcTCU0GWtdSpRqomiJ/Vc3jRjiVaiFxvBtl8v+PVn7dPboHJBla56ee&#10;trGKvcYm/lN+bJ/EOoxiqX1gkj5enubn+RlpKslWnF4WF0nN7Ojt0IfPChoWNyVHuoykkdjd+UAR&#10;CTpAYjAPpq6WtTHpgOvVrUG2E3RxV4tFsfwU74pcfoMZG8EWoltnjl+yYy1pFw5GRZyx35RmdUXZ&#10;T1Imqc3UGEdIqWwoOtNGVKoLf57Tb4geGzN6pFwSYWTWFH/k7gkGZEcycHdZ9vjoqlKXjs753xLr&#10;nEePFBlsGJ2b2gK+RWCoqj5yhx9E6qSJKq2gOjwgQ+hmxDu5rOne7oQPDwJpKOiqadDDPS3aQFty&#10;6HecbQB/vvU94qlXycpZS0NWcv9jK1BxZr5Y6uKPxVnsoJAOZ+eXEzrgS8vqpcVum1ugdijoSXEy&#10;bSM+mGGrEZpneg/mMSqZhJUUu+Qy4HC4Dd3w04si1XyeYDSJToQ7++hkJI+qxr582j8LdH3zBmr7&#10;rzAMpJi+6uEOGz0tzLcBdJ0a/KhrrzdNcWqc/sWJz8TLc0Id38XZLwAAAP//AwBQSwMEFAAGAAgA&#10;AAAhAL8H4jfcAAAABQEAAA8AAABkcnMvZG93bnJldi54bWxMj0FLw0AQhe9C/8MyBW92k1KrjdmU&#10;IngqKK0Kettmp0loZjbsbpP47916qZeBx3u8902+HqkVPTrfWFaQzhIQyKU1DVcKPt5f7h5B+KDZ&#10;6NYyKvhBD+ticpPrzNiBd9jvQyViCftMK6hD6DIpfVkjaT+zHXL0jtaRDlG6Shqnh1hOrZwnyVKS&#10;bjgu1LrD5xrL0/5MCr6Jvl5Xb589uR0Ni+3q4eTcVqnb6bh5AhFwDNcwXPAjOhSR6WDPbLxoFcRH&#10;wt+9eOl9sgBxUDBPlyCLXP6nL34BAAD//wMAUEsBAi0AFAAGAAgAAAAhALaDOJL+AAAA4QEAABMA&#10;AAAAAAAAAAAAAAAAAAAAAFtDb250ZW50X1R5cGVzXS54bWxQSwECLQAUAAYACAAAACEAOP0h/9YA&#10;AACUAQAACwAAAAAAAAAAAAAAAAAvAQAAX3JlbHMvLnJlbHNQSwECLQAUAAYACAAAACEAx4HGooIC&#10;AABfBQAADgAAAAAAAAAAAAAAAAAuAgAAZHJzL2Uyb0RvYy54bWxQSwECLQAUAAYACAAAACEAvwfi&#10;N9wAAAAFAQAADwAAAAAAAAAAAAAAAADcBAAAZHJzL2Rvd25yZXYueG1sUEsFBgAAAAAEAAQA8wAA&#10;AOUFAAAAAA==&#10;" fillcolor="#8dd1fb" stroked="f" strokeweight="2pt">
              <w10:anchorlock/>
            </v:rect>
          </w:pict>
        </mc:Fallback>
      </mc:AlternateContent>
    </w:r>
  </w:p>
  <w:p w14:paraId="73A074E8" w14:textId="56B8CE31" w:rsidR="00A24B3E" w:rsidRDefault="00A24B3E">
    <w:pPr>
      <w:pStyle w:val="NoSpaci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1491" w:type="dxa"/>
      <w:tblInd w:w="-20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  <w:tblDescription w:val="Header"/>
    </w:tblPr>
    <w:tblGrid>
      <w:gridCol w:w="5746"/>
      <w:gridCol w:w="5745"/>
    </w:tblGrid>
    <w:tr w:rsidR="00A24B3E" w14:paraId="2D2904FF" w14:textId="77777777" w:rsidTr="00813662">
      <w:trPr>
        <w:cantSplit/>
        <w:trHeight w:val="142"/>
      </w:trPr>
      <w:tc>
        <w:tcPr>
          <w:tcW w:w="5746" w:type="dxa"/>
          <w:vAlign w:val="bottom"/>
        </w:tcPr>
        <w:p w14:paraId="33EC2627" w14:textId="77777777" w:rsidR="00A24B3E" w:rsidRDefault="00A24B3E">
          <w:pPr>
            <w:pStyle w:val="Header"/>
          </w:pPr>
        </w:p>
      </w:tc>
      <w:tc>
        <w:tcPr>
          <w:tcW w:w="5746" w:type="dxa"/>
          <w:vAlign w:val="bottom"/>
        </w:tcPr>
        <w:p w14:paraId="05807C31" w14:textId="77777777" w:rsidR="00A24B3E" w:rsidRDefault="00000000" w:rsidP="00182552">
          <w:pPr>
            <w:pStyle w:val="IssueNumber"/>
          </w:pPr>
          <w:sdt>
            <w:sdtPr>
              <w:alias w:val="Issue No"/>
              <w:tag w:val="Issue No"/>
              <w:id w:val="-611437703"/>
              <w:showingPlcHdr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Content>
              <w:r w:rsidR="00A24B3E">
                <w:t xml:space="preserve">     </w:t>
              </w:r>
            </w:sdtContent>
          </w:sdt>
          <w:r w:rsidR="00A24B3E">
            <w:t xml:space="preserve"> </w:t>
          </w:r>
        </w:p>
      </w:tc>
    </w:tr>
  </w:tbl>
  <w:p w14:paraId="19B17006" w14:textId="77777777" w:rsidR="00A24B3E" w:rsidRDefault="00A24B3E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83E4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A28CF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71B46930"/>
    <w:lvl w:ilvl="0">
      <w:start w:val="1"/>
      <w:numFmt w:val="bullet"/>
      <w:pStyle w:val="ListBullet"/>
      <w:lvlText w:val="Ü"/>
      <w:lvlJc w:val="left"/>
      <w:pPr>
        <w:ind w:left="360" w:hanging="360"/>
      </w:pPr>
      <w:rPr>
        <w:rFonts w:ascii="Wingdings" w:hAnsi="Wingdings" w:hint="default"/>
        <w:color w:val="E84C22" w:themeColor="accent1"/>
      </w:rPr>
    </w:lvl>
  </w:abstractNum>
  <w:abstractNum w:abstractNumId="3" w15:restartNumberingAfterBreak="0">
    <w:nsid w:val="03A75473"/>
    <w:multiLevelType w:val="hybridMultilevel"/>
    <w:tmpl w:val="A684A25A"/>
    <w:lvl w:ilvl="0" w:tplc="CF6261A6">
      <w:start w:val="1"/>
      <w:numFmt w:val="decimal"/>
      <w:suff w:val="nothing"/>
      <w:lvlText w:val="%1."/>
      <w:lvlJc w:val="left"/>
      <w:pPr>
        <w:ind w:left="864" w:hanging="6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93D0B"/>
    <w:multiLevelType w:val="hybridMultilevel"/>
    <w:tmpl w:val="445E19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B40EED"/>
    <w:multiLevelType w:val="hybridMultilevel"/>
    <w:tmpl w:val="7B863A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D62CFF"/>
    <w:multiLevelType w:val="hybridMultilevel"/>
    <w:tmpl w:val="3B6E499A"/>
    <w:lvl w:ilvl="0" w:tplc="F636186E">
      <w:start w:val="1"/>
      <w:numFmt w:val="bullet"/>
      <w:pStyle w:val="ListBullet2"/>
      <w:lvlText w:val="Ü"/>
      <w:lvlJc w:val="left"/>
      <w:pPr>
        <w:ind w:left="360" w:hanging="360"/>
      </w:pPr>
      <w:rPr>
        <w:rFonts w:ascii="Wingdings" w:hAnsi="Wingdings" w:hint="default"/>
        <w:color w:val="FFBD47" w:themeColor="accent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D935C4"/>
    <w:multiLevelType w:val="hybridMultilevel"/>
    <w:tmpl w:val="A3CEBB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3D21AC"/>
    <w:multiLevelType w:val="hybridMultilevel"/>
    <w:tmpl w:val="FEF0C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7F4355"/>
    <w:multiLevelType w:val="hybridMultilevel"/>
    <w:tmpl w:val="B338DC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1536B1"/>
    <w:multiLevelType w:val="hybridMultilevel"/>
    <w:tmpl w:val="53149F6C"/>
    <w:lvl w:ilvl="0" w:tplc="72D285B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1779EE"/>
    <w:multiLevelType w:val="hybridMultilevel"/>
    <w:tmpl w:val="E61EAC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C25B9"/>
    <w:multiLevelType w:val="hybridMultilevel"/>
    <w:tmpl w:val="AAAE76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6CA57CF"/>
    <w:multiLevelType w:val="hybridMultilevel"/>
    <w:tmpl w:val="CCA2E0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D05C14"/>
    <w:multiLevelType w:val="hybridMultilevel"/>
    <w:tmpl w:val="85604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543765"/>
    <w:multiLevelType w:val="hybridMultilevel"/>
    <w:tmpl w:val="BE58CE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583C8F"/>
    <w:multiLevelType w:val="hybridMultilevel"/>
    <w:tmpl w:val="EB407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9D62BC"/>
    <w:multiLevelType w:val="hybridMultilevel"/>
    <w:tmpl w:val="88DA8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3416EE"/>
    <w:multiLevelType w:val="hybridMultilevel"/>
    <w:tmpl w:val="1F06B0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EF5E7E"/>
    <w:multiLevelType w:val="hybridMultilevel"/>
    <w:tmpl w:val="AB72E1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F15239B"/>
    <w:multiLevelType w:val="hybridMultilevel"/>
    <w:tmpl w:val="4CD4BC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2A4FFE"/>
    <w:multiLevelType w:val="hybridMultilevel"/>
    <w:tmpl w:val="38764F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73829"/>
    <w:multiLevelType w:val="hybridMultilevel"/>
    <w:tmpl w:val="60FC0C44"/>
    <w:lvl w:ilvl="0" w:tplc="DB5258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FA45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381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50E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AC9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A00C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E8ED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2E0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D204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EBC115D"/>
    <w:multiLevelType w:val="hybridMultilevel"/>
    <w:tmpl w:val="9A52BC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47BB3"/>
    <w:multiLevelType w:val="hybridMultilevel"/>
    <w:tmpl w:val="C776B5A6"/>
    <w:lvl w:ilvl="0" w:tplc="43102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DAF2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0FA56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E5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C3C81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8A061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76E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00B9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F4A87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61E440FA"/>
    <w:multiLevelType w:val="hybridMultilevel"/>
    <w:tmpl w:val="D4487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BB37BD"/>
    <w:multiLevelType w:val="hybridMultilevel"/>
    <w:tmpl w:val="004CB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D77817"/>
    <w:multiLevelType w:val="hybridMultilevel"/>
    <w:tmpl w:val="9ACC2A2E"/>
    <w:lvl w:ilvl="0" w:tplc="B186E3E6">
      <w:numFmt w:val="bullet"/>
      <w:lvlText w:val=""/>
      <w:lvlJc w:val="left"/>
      <w:pPr>
        <w:ind w:left="648" w:hanging="42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en-US"/>
      </w:rPr>
    </w:lvl>
    <w:lvl w:ilvl="1" w:tplc="AF6081E4">
      <w:numFmt w:val="bullet"/>
      <w:lvlText w:val="•"/>
      <w:lvlJc w:val="left"/>
      <w:pPr>
        <w:ind w:left="1570" w:hanging="420"/>
      </w:pPr>
      <w:rPr>
        <w:rFonts w:hint="default"/>
        <w:lang w:val="en-US" w:eastAsia="en-US" w:bidi="en-US"/>
      </w:rPr>
    </w:lvl>
    <w:lvl w:ilvl="2" w:tplc="66D09016">
      <w:numFmt w:val="bullet"/>
      <w:lvlText w:val="•"/>
      <w:lvlJc w:val="left"/>
      <w:pPr>
        <w:ind w:left="2501" w:hanging="420"/>
      </w:pPr>
      <w:rPr>
        <w:rFonts w:hint="default"/>
        <w:lang w:val="en-US" w:eastAsia="en-US" w:bidi="en-US"/>
      </w:rPr>
    </w:lvl>
    <w:lvl w:ilvl="3" w:tplc="15385FAC">
      <w:numFmt w:val="bullet"/>
      <w:lvlText w:val="•"/>
      <w:lvlJc w:val="left"/>
      <w:pPr>
        <w:ind w:left="3431" w:hanging="420"/>
      </w:pPr>
      <w:rPr>
        <w:rFonts w:hint="default"/>
        <w:lang w:val="en-US" w:eastAsia="en-US" w:bidi="en-US"/>
      </w:rPr>
    </w:lvl>
    <w:lvl w:ilvl="4" w:tplc="C63EE810">
      <w:numFmt w:val="bullet"/>
      <w:lvlText w:val="•"/>
      <w:lvlJc w:val="left"/>
      <w:pPr>
        <w:ind w:left="4362" w:hanging="420"/>
      </w:pPr>
      <w:rPr>
        <w:rFonts w:hint="default"/>
        <w:lang w:val="en-US" w:eastAsia="en-US" w:bidi="en-US"/>
      </w:rPr>
    </w:lvl>
    <w:lvl w:ilvl="5" w:tplc="5EFEA3D4">
      <w:numFmt w:val="bullet"/>
      <w:lvlText w:val="•"/>
      <w:lvlJc w:val="left"/>
      <w:pPr>
        <w:ind w:left="5293" w:hanging="420"/>
      </w:pPr>
      <w:rPr>
        <w:rFonts w:hint="default"/>
        <w:lang w:val="en-US" w:eastAsia="en-US" w:bidi="en-US"/>
      </w:rPr>
    </w:lvl>
    <w:lvl w:ilvl="6" w:tplc="9E4A2B04">
      <w:numFmt w:val="bullet"/>
      <w:lvlText w:val="•"/>
      <w:lvlJc w:val="left"/>
      <w:pPr>
        <w:ind w:left="6223" w:hanging="420"/>
      </w:pPr>
      <w:rPr>
        <w:rFonts w:hint="default"/>
        <w:lang w:val="en-US" w:eastAsia="en-US" w:bidi="en-US"/>
      </w:rPr>
    </w:lvl>
    <w:lvl w:ilvl="7" w:tplc="B41887B2">
      <w:numFmt w:val="bullet"/>
      <w:lvlText w:val="•"/>
      <w:lvlJc w:val="left"/>
      <w:pPr>
        <w:ind w:left="7154" w:hanging="420"/>
      </w:pPr>
      <w:rPr>
        <w:rFonts w:hint="default"/>
        <w:lang w:val="en-US" w:eastAsia="en-US" w:bidi="en-US"/>
      </w:rPr>
    </w:lvl>
    <w:lvl w:ilvl="8" w:tplc="6064516C">
      <w:numFmt w:val="bullet"/>
      <w:lvlText w:val="•"/>
      <w:lvlJc w:val="left"/>
      <w:pPr>
        <w:ind w:left="8084" w:hanging="420"/>
      </w:pPr>
      <w:rPr>
        <w:rFonts w:hint="default"/>
        <w:lang w:val="en-US" w:eastAsia="en-US" w:bidi="en-US"/>
      </w:rPr>
    </w:lvl>
  </w:abstractNum>
  <w:abstractNum w:abstractNumId="28" w15:restartNumberingAfterBreak="0">
    <w:nsid w:val="678360AC"/>
    <w:multiLevelType w:val="hybridMultilevel"/>
    <w:tmpl w:val="C3FAD0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002C9"/>
    <w:multiLevelType w:val="multilevel"/>
    <w:tmpl w:val="2F76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B75026"/>
    <w:multiLevelType w:val="hybridMultilevel"/>
    <w:tmpl w:val="EDC8B530"/>
    <w:lvl w:ilvl="0" w:tplc="935A58A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0C46F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C65E1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0C520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C644F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AEB4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B8DAC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0C2D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027C4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25724217">
    <w:abstractNumId w:val="2"/>
  </w:num>
  <w:num w:numId="2" w16cid:durableId="1473793226">
    <w:abstractNumId w:val="2"/>
  </w:num>
  <w:num w:numId="3" w16cid:durableId="2015301721">
    <w:abstractNumId w:val="1"/>
  </w:num>
  <w:num w:numId="4" w16cid:durableId="275720545">
    <w:abstractNumId w:val="1"/>
    <w:lvlOverride w:ilvl="0">
      <w:startOverride w:val="1"/>
    </w:lvlOverride>
  </w:num>
  <w:num w:numId="5" w16cid:durableId="1438060712">
    <w:abstractNumId w:val="0"/>
  </w:num>
  <w:num w:numId="6" w16cid:durableId="354045162">
    <w:abstractNumId w:val="2"/>
  </w:num>
  <w:num w:numId="7" w16cid:durableId="1780297327">
    <w:abstractNumId w:val="6"/>
  </w:num>
  <w:num w:numId="8" w16cid:durableId="1993484838">
    <w:abstractNumId w:val="10"/>
  </w:num>
  <w:num w:numId="9" w16cid:durableId="1070692286">
    <w:abstractNumId w:val="29"/>
  </w:num>
  <w:num w:numId="10" w16cid:durableId="10184785">
    <w:abstractNumId w:val="30"/>
  </w:num>
  <w:num w:numId="11" w16cid:durableId="1325940001">
    <w:abstractNumId w:val="22"/>
  </w:num>
  <w:num w:numId="12" w16cid:durableId="379672652">
    <w:abstractNumId w:val="24"/>
  </w:num>
  <w:num w:numId="13" w16cid:durableId="727270287">
    <w:abstractNumId w:val="17"/>
  </w:num>
  <w:num w:numId="14" w16cid:durableId="880896119">
    <w:abstractNumId w:val="12"/>
  </w:num>
  <w:num w:numId="15" w16cid:durableId="1148746990">
    <w:abstractNumId w:val="11"/>
  </w:num>
  <w:num w:numId="16" w16cid:durableId="412354971">
    <w:abstractNumId w:val="13"/>
  </w:num>
  <w:num w:numId="17" w16cid:durableId="933363935">
    <w:abstractNumId w:val="20"/>
  </w:num>
  <w:num w:numId="18" w16cid:durableId="1311641725">
    <w:abstractNumId w:val="9"/>
  </w:num>
  <w:num w:numId="19" w16cid:durableId="726760034">
    <w:abstractNumId w:val="7"/>
  </w:num>
  <w:num w:numId="20" w16cid:durableId="1196653906">
    <w:abstractNumId w:val="18"/>
  </w:num>
  <w:num w:numId="21" w16cid:durableId="1995718902">
    <w:abstractNumId w:val="21"/>
  </w:num>
  <w:num w:numId="22" w16cid:durableId="597714025">
    <w:abstractNumId w:val="23"/>
  </w:num>
  <w:num w:numId="23" w16cid:durableId="204175714">
    <w:abstractNumId w:val="5"/>
  </w:num>
  <w:num w:numId="24" w16cid:durableId="1074206344">
    <w:abstractNumId w:val="16"/>
  </w:num>
  <w:num w:numId="25" w16cid:durableId="963661778">
    <w:abstractNumId w:val="26"/>
  </w:num>
  <w:num w:numId="26" w16cid:durableId="355153675">
    <w:abstractNumId w:val="28"/>
  </w:num>
  <w:num w:numId="27" w16cid:durableId="1370110429">
    <w:abstractNumId w:val="15"/>
  </w:num>
  <w:num w:numId="28" w16cid:durableId="1418674886">
    <w:abstractNumId w:val="4"/>
  </w:num>
  <w:num w:numId="29" w16cid:durableId="1982494788">
    <w:abstractNumId w:val="25"/>
  </w:num>
  <w:num w:numId="30" w16cid:durableId="73821134">
    <w:abstractNumId w:val="19"/>
  </w:num>
  <w:num w:numId="31" w16cid:durableId="1375234588">
    <w:abstractNumId w:val="14"/>
  </w:num>
  <w:num w:numId="32" w16cid:durableId="1568296019">
    <w:abstractNumId w:val="8"/>
  </w:num>
  <w:num w:numId="33" w16cid:durableId="1526215897">
    <w:abstractNumId w:val="3"/>
  </w:num>
  <w:num w:numId="34" w16cid:durableId="211323315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552"/>
    <w:rsid w:val="0001065E"/>
    <w:rsid w:val="00020FBD"/>
    <w:rsid w:val="00021CF7"/>
    <w:rsid w:val="00033E4B"/>
    <w:rsid w:val="000370D2"/>
    <w:rsid w:val="0004053B"/>
    <w:rsid w:val="00051CA5"/>
    <w:rsid w:val="0006354D"/>
    <w:rsid w:val="00085FFC"/>
    <w:rsid w:val="000B05CD"/>
    <w:rsid w:val="000D2D7B"/>
    <w:rsid w:val="000D500C"/>
    <w:rsid w:val="000F1FF2"/>
    <w:rsid w:val="0011275B"/>
    <w:rsid w:val="00120485"/>
    <w:rsid w:val="001249FF"/>
    <w:rsid w:val="00124EF4"/>
    <w:rsid w:val="00151127"/>
    <w:rsid w:val="001518E2"/>
    <w:rsid w:val="00151E0C"/>
    <w:rsid w:val="00152AC1"/>
    <w:rsid w:val="001645A0"/>
    <w:rsid w:val="00173F2A"/>
    <w:rsid w:val="00175336"/>
    <w:rsid w:val="00182552"/>
    <w:rsid w:val="001A0344"/>
    <w:rsid w:val="001B16DE"/>
    <w:rsid w:val="001B24C9"/>
    <w:rsid w:val="001B28B0"/>
    <w:rsid w:val="001E5DFF"/>
    <w:rsid w:val="0020778C"/>
    <w:rsid w:val="00213501"/>
    <w:rsid w:val="0022033E"/>
    <w:rsid w:val="00223C5B"/>
    <w:rsid w:val="00232C21"/>
    <w:rsid w:val="00232EFB"/>
    <w:rsid w:val="0023446D"/>
    <w:rsid w:val="00235E6B"/>
    <w:rsid w:val="002368F4"/>
    <w:rsid w:val="00240D90"/>
    <w:rsid w:val="002474A2"/>
    <w:rsid w:val="00263C1B"/>
    <w:rsid w:val="00280848"/>
    <w:rsid w:val="00280A92"/>
    <w:rsid w:val="00295ABD"/>
    <w:rsid w:val="00296030"/>
    <w:rsid w:val="002B1287"/>
    <w:rsid w:val="002B2868"/>
    <w:rsid w:val="002B3014"/>
    <w:rsid w:val="002B6311"/>
    <w:rsid w:val="002C0B32"/>
    <w:rsid w:val="002C1FA6"/>
    <w:rsid w:val="002C3E44"/>
    <w:rsid w:val="002D7C92"/>
    <w:rsid w:val="002F07A0"/>
    <w:rsid w:val="002F1886"/>
    <w:rsid w:val="002F23DD"/>
    <w:rsid w:val="002F6D83"/>
    <w:rsid w:val="00304172"/>
    <w:rsid w:val="00306153"/>
    <w:rsid w:val="00306D9D"/>
    <w:rsid w:val="00322221"/>
    <w:rsid w:val="00333FA4"/>
    <w:rsid w:val="003345D6"/>
    <w:rsid w:val="003772FB"/>
    <w:rsid w:val="00377D48"/>
    <w:rsid w:val="0038518D"/>
    <w:rsid w:val="003924A0"/>
    <w:rsid w:val="0039409C"/>
    <w:rsid w:val="0039428E"/>
    <w:rsid w:val="00396D60"/>
    <w:rsid w:val="003C289B"/>
    <w:rsid w:val="003D6833"/>
    <w:rsid w:val="003E47FC"/>
    <w:rsid w:val="003E550E"/>
    <w:rsid w:val="003E5E3F"/>
    <w:rsid w:val="003F0049"/>
    <w:rsid w:val="00403DAB"/>
    <w:rsid w:val="004060F5"/>
    <w:rsid w:val="00411FAC"/>
    <w:rsid w:val="00442664"/>
    <w:rsid w:val="0045354C"/>
    <w:rsid w:val="004552CB"/>
    <w:rsid w:val="00456E62"/>
    <w:rsid w:val="004B57A0"/>
    <w:rsid w:val="004B6166"/>
    <w:rsid w:val="00500668"/>
    <w:rsid w:val="00510AB6"/>
    <w:rsid w:val="00532726"/>
    <w:rsid w:val="00535CA0"/>
    <w:rsid w:val="00537C06"/>
    <w:rsid w:val="005402EE"/>
    <w:rsid w:val="005446C6"/>
    <w:rsid w:val="00547311"/>
    <w:rsid w:val="0055462E"/>
    <w:rsid w:val="00557E8E"/>
    <w:rsid w:val="00585238"/>
    <w:rsid w:val="00585B50"/>
    <w:rsid w:val="00590033"/>
    <w:rsid w:val="005A6996"/>
    <w:rsid w:val="005B1C2A"/>
    <w:rsid w:val="005C6BAE"/>
    <w:rsid w:val="005C7BD7"/>
    <w:rsid w:val="005D32C9"/>
    <w:rsid w:val="005D5729"/>
    <w:rsid w:val="005F2BBD"/>
    <w:rsid w:val="0060674E"/>
    <w:rsid w:val="006161FE"/>
    <w:rsid w:val="00635100"/>
    <w:rsid w:val="0063611C"/>
    <w:rsid w:val="00636A3C"/>
    <w:rsid w:val="00647588"/>
    <w:rsid w:val="006647A7"/>
    <w:rsid w:val="0067413D"/>
    <w:rsid w:val="006753F6"/>
    <w:rsid w:val="00677D40"/>
    <w:rsid w:val="00684BAF"/>
    <w:rsid w:val="00696C79"/>
    <w:rsid w:val="006B5D3F"/>
    <w:rsid w:val="006C7040"/>
    <w:rsid w:val="006D09D1"/>
    <w:rsid w:val="006D241F"/>
    <w:rsid w:val="006D2CDB"/>
    <w:rsid w:val="006D34FF"/>
    <w:rsid w:val="006D4D8B"/>
    <w:rsid w:val="006E0A1B"/>
    <w:rsid w:val="006E2725"/>
    <w:rsid w:val="006F6C1F"/>
    <w:rsid w:val="007223B7"/>
    <w:rsid w:val="00734F6C"/>
    <w:rsid w:val="0075443A"/>
    <w:rsid w:val="007558AA"/>
    <w:rsid w:val="00762475"/>
    <w:rsid w:val="00765F62"/>
    <w:rsid w:val="007773AF"/>
    <w:rsid w:val="0078492C"/>
    <w:rsid w:val="007931C3"/>
    <w:rsid w:val="00797CD0"/>
    <w:rsid w:val="007A3BAE"/>
    <w:rsid w:val="007B0680"/>
    <w:rsid w:val="007B2356"/>
    <w:rsid w:val="007B604F"/>
    <w:rsid w:val="007C60A8"/>
    <w:rsid w:val="007C7DBC"/>
    <w:rsid w:val="007D5F10"/>
    <w:rsid w:val="007D7A2E"/>
    <w:rsid w:val="007F006E"/>
    <w:rsid w:val="007F0560"/>
    <w:rsid w:val="007F3767"/>
    <w:rsid w:val="00801581"/>
    <w:rsid w:val="00813662"/>
    <w:rsid w:val="00824005"/>
    <w:rsid w:val="00832639"/>
    <w:rsid w:val="008410A7"/>
    <w:rsid w:val="008439B5"/>
    <w:rsid w:val="008453A2"/>
    <w:rsid w:val="0085374A"/>
    <w:rsid w:val="00881382"/>
    <w:rsid w:val="00882F07"/>
    <w:rsid w:val="00891056"/>
    <w:rsid w:val="00894DC4"/>
    <w:rsid w:val="008A4817"/>
    <w:rsid w:val="008B66F7"/>
    <w:rsid w:val="008C14E1"/>
    <w:rsid w:val="008C52CA"/>
    <w:rsid w:val="008D1CF7"/>
    <w:rsid w:val="00910DD9"/>
    <w:rsid w:val="0091738C"/>
    <w:rsid w:val="00927435"/>
    <w:rsid w:val="00931441"/>
    <w:rsid w:val="0093443E"/>
    <w:rsid w:val="00952C53"/>
    <w:rsid w:val="009745CA"/>
    <w:rsid w:val="00992495"/>
    <w:rsid w:val="009B1F86"/>
    <w:rsid w:val="009F06CA"/>
    <w:rsid w:val="00A24020"/>
    <w:rsid w:val="00A24B3E"/>
    <w:rsid w:val="00A24DED"/>
    <w:rsid w:val="00A2518D"/>
    <w:rsid w:val="00A41F32"/>
    <w:rsid w:val="00A42A60"/>
    <w:rsid w:val="00A541F9"/>
    <w:rsid w:val="00A55540"/>
    <w:rsid w:val="00A65261"/>
    <w:rsid w:val="00AA2F47"/>
    <w:rsid w:val="00AA5E14"/>
    <w:rsid w:val="00AB3D16"/>
    <w:rsid w:val="00AC348C"/>
    <w:rsid w:val="00AC4442"/>
    <w:rsid w:val="00AC5A72"/>
    <w:rsid w:val="00AC77DD"/>
    <w:rsid w:val="00AD0CA0"/>
    <w:rsid w:val="00AD3961"/>
    <w:rsid w:val="00AE3EA4"/>
    <w:rsid w:val="00AF291D"/>
    <w:rsid w:val="00B13175"/>
    <w:rsid w:val="00B27E3E"/>
    <w:rsid w:val="00B31439"/>
    <w:rsid w:val="00B513DC"/>
    <w:rsid w:val="00B51B34"/>
    <w:rsid w:val="00B7201F"/>
    <w:rsid w:val="00B7746D"/>
    <w:rsid w:val="00B82CC5"/>
    <w:rsid w:val="00B92DB0"/>
    <w:rsid w:val="00BA1B7F"/>
    <w:rsid w:val="00BA4FF1"/>
    <w:rsid w:val="00BB3480"/>
    <w:rsid w:val="00BB3F2E"/>
    <w:rsid w:val="00BC314A"/>
    <w:rsid w:val="00BD0AF3"/>
    <w:rsid w:val="00BE1FD6"/>
    <w:rsid w:val="00BE4DF2"/>
    <w:rsid w:val="00BF3B9D"/>
    <w:rsid w:val="00C01473"/>
    <w:rsid w:val="00C06565"/>
    <w:rsid w:val="00C11DBF"/>
    <w:rsid w:val="00C1670A"/>
    <w:rsid w:val="00C2225A"/>
    <w:rsid w:val="00C222DA"/>
    <w:rsid w:val="00C26473"/>
    <w:rsid w:val="00C31BBE"/>
    <w:rsid w:val="00C32A1D"/>
    <w:rsid w:val="00C32A3E"/>
    <w:rsid w:val="00C427A2"/>
    <w:rsid w:val="00C4738F"/>
    <w:rsid w:val="00C6285C"/>
    <w:rsid w:val="00C62869"/>
    <w:rsid w:val="00C656DA"/>
    <w:rsid w:val="00C71308"/>
    <w:rsid w:val="00C72BB7"/>
    <w:rsid w:val="00CA00BF"/>
    <w:rsid w:val="00CB4BDD"/>
    <w:rsid w:val="00CC017A"/>
    <w:rsid w:val="00CC1FF4"/>
    <w:rsid w:val="00CD0434"/>
    <w:rsid w:val="00CD7CB1"/>
    <w:rsid w:val="00CF5B1A"/>
    <w:rsid w:val="00D02C05"/>
    <w:rsid w:val="00D12073"/>
    <w:rsid w:val="00D12A75"/>
    <w:rsid w:val="00D26DF1"/>
    <w:rsid w:val="00D36DF0"/>
    <w:rsid w:val="00D4527A"/>
    <w:rsid w:val="00D5111E"/>
    <w:rsid w:val="00D51D02"/>
    <w:rsid w:val="00D5219A"/>
    <w:rsid w:val="00D578A0"/>
    <w:rsid w:val="00D70848"/>
    <w:rsid w:val="00D7175A"/>
    <w:rsid w:val="00D751A0"/>
    <w:rsid w:val="00D8049B"/>
    <w:rsid w:val="00D83C99"/>
    <w:rsid w:val="00D85A6B"/>
    <w:rsid w:val="00DB0EE2"/>
    <w:rsid w:val="00DB4A1B"/>
    <w:rsid w:val="00DC1116"/>
    <w:rsid w:val="00DD639F"/>
    <w:rsid w:val="00DF4638"/>
    <w:rsid w:val="00E05ED7"/>
    <w:rsid w:val="00E23067"/>
    <w:rsid w:val="00E33A33"/>
    <w:rsid w:val="00E47991"/>
    <w:rsid w:val="00E55684"/>
    <w:rsid w:val="00E63CB5"/>
    <w:rsid w:val="00E64455"/>
    <w:rsid w:val="00E675D6"/>
    <w:rsid w:val="00E772B5"/>
    <w:rsid w:val="00E80652"/>
    <w:rsid w:val="00E92CB9"/>
    <w:rsid w:val="00EA068D"/>
    <w:rsid w:val="00EB4896"/>
    <w:rsid w:val="00EC6DF6"/>
    <w:rsid w:val="00EE604A"/>
    <w:rsid w:val="00EF7731"/>
    <w:rsid w:val="00F04A4D"/>
    <w:rsid w:val="00F13A7D"/>
    <w:rsid w:val="00F2202D"/>
    <w:rsid w:val="00F3200F"/>
    <w:rsid w:val="00F40406"/>
    <w:rsid w:val="00F473CB"/>
    <w:rsid w:val="00F54B9F"/>
    <w:rsid w:val="00F55A48"/>
    <w:rsid w:val="00F8003A"/>
    <w:rsid w:val="00F82C9D"/>
    <w:rsid w:val="00F87486"/>
    <w:rsid w:val="00F97726"/>
    <w:rsid w:val="00FA4C97"/>
    <w:rsid w:val="00FA5021"/>
    <w:rsid w:val="00FA7E47"/>
    <w:rsid w:val="00FB12AB"/>
    <w:rsid w:val="00FB7F4F"/>
    <w:rsid w:val="00FC03ED"/>
    <w:rsid w:val="00FC49DA"/>
    <w:rsid w:val="00FC5BFA"/>
    <w:rsid w:val="00FD19C5"/>
    <w:rsid w:val="00FD5950"/>
    <w:rsid w:val="00FD5962"/>
    <w:rsid w:val="00FE107A"/>
    <w:rsid w:val="00FF1281"/>
    <w:rsid w:val="00FF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؛"/>
  <w14:docId w14:val="625E9BBF"/>
  <w15:docId w15:val="{8EE4A65E-712F-4796-8570-C940FB630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semiHidden="1" w:uiPriority="0" w:unhideWhenUsed="1" w:qFormat="1"/>
    <w:lsdException w:name="heading 5" w:uiPriority="0" w:qFormat="1"/>
    <w:lsdException w:name="heading 6" w:semiHidden="1" w:uiPriority="1" w:unhideWhenUsed="1" w:qFormat="1"/>
    <w:lsdException w:name="heading 7" w:semiHidden="1" w:uiPriority="9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0" w:line="240" w:lineRule="auto"/>
    </w:pPr>
    <w:rPr>
      <w:color w:val="262626" w:themeColor="text1" w:themeTint="D9"/>
      <w:sz w:val="18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Cs/>
      <w:color w:val="E84C22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000000" w:themeColor="text1"/>
      <w:sz w:val="48"/>
    </w:rPr>
  </w:style>
  <w:style w:type="paragraph" w:styleId="Heading4">
    <w:name w:val="heading 4"/>
    <w:basedOn w:val="Normal"/>
    <w:next w:val="Normal"/>
    <w:link w:val="Heading4Char"/>
    <w:qFormat/>
    <w:pPr>
      <w:keepNext/>
      <w:keepLines/>
      <w:spacing w:after="0"/>
      <w:ind w:left="216"/>
      <w:outlineLvl w:val="3"/>
    </w:pPr>
    <w:rPr>
      <w:rFonts w:eastAsiaTheme="majorEastAsia" w:cstheme="majorBidi"/>
      <w:bCs/>
      <w:iCs/>
      <w:caps/>
      <w:color w:val="FFFFFF" w:themeColor="background1"/>
    </w:rPr>
  </w:style>
  <w:style w:type="paragraph" w:styleId="Heading5">
    <w:name w:val="heading 5"/>
    <w:basedOn w:val="Normal"/>
    <w:next w:val="Normal"/>
    <w:link w:val="Heading5Char"/>
    <w:qFormat/>
    <w:pPr>
      <w:keepNext/>
      <w:keepLines/>
      <w:spacing w:before="120" w:after="0"/>
      <w:outlineLvl w:val="4"/>
    </w:pPr>
    <w:rPr>
      <w:rFonts w:eastAsiaTheme="majorEastAsia" w:cstheme="majorBidi"/>
      <w:caps/>
      <w:sz w:val="1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300" w:after="0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qFormat/>
    <w:pPr>
      <w:numPr>
        <w:ilvl w:val="1"/>
      </w:numPr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</w:rPr>
  </w:style>
  <w:style w:type="character" w:customStyle="1" w:styleId="Heading1Char">
    <w:name w:val="Heading 1 Char"/>
    <w:basedOn w:val="DefaultParagraphFont"/>
    <w:link w:val="Heading1"/>
    <w:rPr>
      <w:rFonts w:asciiTheme="majorHAnsi" w:eastAsiaTheme="majorEastAsia" w:hAnsiTheme="majorHAnsi" w:cstheme="majorBidi"/>
      <w:bCs/>
      <w:color w:val="000000" w:themeColor="text1"/>
      <w:sz w:val="56"/>
      <w:szCs w:val="28"/>
    </w:rPr>
  </w:style>
  <w:style w:type="paragraph" w:styleId="Caption">
    <w:name w:val="caption"/>
    <w:basedOn w:val="Normal"/>
    <w:next w:val="Normal"/>
    <w:qFormat/>
    <w:pPr>
      <w:spacing w:after="200"/>
    </w:pPr>
    <w:rPr>
      <w:b/>
      <w:bCs/>
      <w:i/>
      <w:color w:val="FFFFFF" w:themeColor="background1"/>
      <w:sz w:val="16"/>
      <w:szCs w:val="18"/>
    </w:rPr>
  </w:style>
  <w:style w:type="character" w:customStyle="1" w:styleId="Heading2Char">
    <w:name w:val="Heading 2 Char"/>
    <w:basedOn w:val="DefaultParagraphFont"/>
    <w:link w:val="Heading2"/>
    <w:rPr>
      <w:rFonts w:asciiTheme="majorHAnsi" w:eastAsiaTheme="majorEastAsia" w:hAnsiTheme="majorHAnsi" w:cstheme="majorBidi"/>
      <w:bCs/>
      <w:color w:val="E84C22" w:themeColor="accent1"/>
      <w:sz w:val="24"/>
      <w:szCs w:val="26"/>
    </w:rPr>
  </w:style>
  <w:style w:type="character" w:styleId="Emphasis">
    <w:name w:val="Emphasis"/>
    <w:basedOn w:val="DefaultParagraphFont"/>
    <w:uiPriority w:val="20"/>
    <w:qFormat/>
    <w:rPr>
      <w:rFonts w:asciiTheme="majorHAnsi" w:hAnsiTheme="majorHAnsi"/>
      <w:i w:val="0"/>
      <w:iCs/>
      <w:color w:val="E84C22" w:themeColor="accent1"/>
      <w:sz w:val="16"/>
    </w:rPr>
  </w:style>
  <w:style w:type="character" w:customStyle="1" w:styleId="Heading3Char">
    <w:name w:val="Heading 3 Char"/>
    <w:basedOn w:val="DefaultParagraphFont"/>
    <w:link w:val="Heading3"/>
    <w:rPr>
      <w:rFonts w:asciiTheme="majorHAnsi" w:eastAsiaTheme="majorEastAsia" w:hAnsiTheme="majorHAnsi" w:cstheme="majorBidi"/>
      <w:bCs/>
      <w:color w:val="000000" w:themeColor="text1"/>
      <w:sz w:val="48"/>
    </w:rPr>
  </w:style>
  <w:style w:type="character" w:styleId="PageNumber">
    <w:name w:val="page number"/>
    <w:basedOn w:val="DefaultParagraphFont"/>
    <w:uiPriority w:val="99"/>
    <w:qFormat/>
    <w:rPr>
      <w:rFonts w:asciiTheme="minorHAnsi" w:hAnsiTheme="minorHAnsi"/>
      <w:color w:val="E84C22" w:themeColor="accent1"/>
      <w:sz w:val="20"/>
    </w:rPr>
  </w:style>
  <w:style w:type="paragraph" w:styleId="Header">
    <w:name w:val="header"/>
    <w:basedOn w:val="Normal"/>
    <w:link w:val="HeaderChar"/>
    <w:uiPriority w:val="99"/>
    <w:pPr>
      <w:spacing w:after="60"/>
    </w:pPr>
    <w:rPr>
      <w:caps/>
      <w:color w:val="E84C22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Pr>
      <w:caps/>
      <w:color w:val="E84C22" w:themeColor="accent1"/>
      <w:sz w:val="20"/>
    </w:rPr>
  </w:style>
  <w:style w:type="paragraph" w:customStyle="1" w:styleId="Name">
    <w:name w:val="Name"/>
    <w:basedOn w:val="Normal"/>
    <w:qFormat/>
    <w:rPr>
      <w:color w:val="404040" w:themeColor="text1" w:themeTint="BF"/>
      <w:sz w:val="22"/>
    </w:rPr>
  </w:style>
  <w:style w:type="paragraph" w:customStyle="1" w:styleId="SidebarTableText">
    <w:name w:val="Sidebar Table Text"/>
    <w:basedOn w:val="Normal"/>
    <w:qFormat/>
    <w:rPr>
      <w:sz w:val="16"/>
    </w:rPr>
  </w:style>
  <w:style w:type="character" w:customStyle="1" w:styleId="Heading4Char">
    <w:name w:val="Heading 4 Char"/>
    <w:basedOn w:val="DefaultParagraphFont"/>
    <w:link w:val="Heading4"/>
    <w:rPr>
      <w:rFonts w:eastAsiaTheme="majorEastAsia" w:cstheme="majorBidi"/>
      <w:bCs/>
      <w:iCs/>
      <w:caps/>
      <w:color w:val="FFFFFF" w:themeColor="background1"/>
      <w:sz w:val="18"/>
    </w:rPr>
  </w:style>
  <w:style w:type="character" w:customStyle="1" w:styleId="Heading5Char">
    <w:name w:val="Heading 5 Char"/>
    <w:basedOn w:val="DefaultParagraphFont"/>
    <w:link w:val="Heading5"/>
    <w:rPr>
      <w:rFonts w:eastAsiaTheme="majorEastAsia" w:cstheme="majorBidi"/>
      <w:caps/>
      <w:color w:val="262626" w:themeColor="text1" w:themeTint="D9"/>
      <w:sz w:val="14"/>
    </w:rPr>
  </w:style>
  <w:style w:type="paragraph" w:customStyle="1" w:styleId="ContactInfo">
    <w:name w:val="Contact Info"/>
    <w:basedOn w:val="Normal"/>
    <w:qFormat/>
    <w:pPr>
      <w:spacing w:after="120"/>
    </w:pPr>
    <w:rPr>
      <w:color w:val="808080" w:themeColor="background1" w:themeShade="80"/>
      <w:sz w:val="16"/>
      <w:lang w:val="fr-FR"/>
    </w:rPr>
  </w:style>
  <w:style w:type="paragraph" w:customStyle="1" w:styleId="Caption2">
    <w:name w:val="Caption 2"/>
    <w:basedOn w:val="Normal"/>
    <w:qFormat/>
    <w:pPr>
      <w:spacing w:after="0"/>
    </w:pPr>
    <w:rPr>
      <w:i/>
      <w:color w:val="7F7F7F" w:themeColor="text1" w:themeTint="80"/>
      <w:sz w:val="16"/>
    </w:rPr>
  </w:style>
  <w:style w:type="paragraph" w:customStyle="1" w:styleId="Callout">
    <w:name w:val="Callout"/>
    <w:basedOn w:val="Normal"/>
    <w:qFormat/>
    <w:pPr>
      <w:spacing w:before="40" w:after="0"/>
      <w:ind w:left="-216"/>
    </w:pPr>
    <w:rPr>
      <w:rFonts w:asciiTheme="majorHAnsi" w:hAnsiTheme="majorHAnsi"/>
      <w:color w:val="D9D9D9" w:themeColor="background1" w:themeShade="D9"/>
      <w:sz w:val="72"/>
    </w:rPr>
  </w:style>
  <w:style w:type="paragraph" w:customStyle="1" w:styleId="SidebarText">
    <w:name w:val="Sidebar Text"/>
    <w:basedOn w:val="Normal"/>
    <w:qFormat/>
    <w:pPr>
      <w:ind w:left="-216" w:right="-144"/>
    </w:pPr>
    <w:rPr>
      <w:sz w:val="16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Theme="majorHAnsi" w:eastAsiaTheme="majorEastAsia" w:hAnsiTheme="majorHAnsi" w:cstheme="majorBidi"/>
      <w:iCs/>
      <w:color w:val="262626" w:themeColor="text1" w:themeTint="D9"/>
      <w:sz w:val="20"/>
    </w:rPr>
  </w:style>
  <w:style w:type="paragraph" w:customStyle="1" w:styleId="Title-Back">
    <w:name w:val="Title-Back"/>
    <w:basedOn w:val="Normal"/>
    <w:qFormat/>
    <w:pPr>
      <w:spacing w:before="120" w:after="0"/>
      <w:jc w:val="right"/>
    </w:pPr>
    <w:rPr>
      <w:rFonts w:asciiTheme="majorHAnsi" w:hAnsiTheme="majorHAnsi"/>
      <w:color w:val="FFFFFF" w:themeColor="background1"/>
      <w:sz w:val="56"/>
    </w:rPr>
  </w:style>
  <w:style w:type="paragraph" w:customStyle="1" w:styleId="Subtitle-Back">
    <w:name w:val="Subtitle-Back"/>
    <w:basedOn w:val="Normal"/>
    <w:qFormat/>
    <w:pPr>
      <w:spacing w:after="1200"/>
      <w:jc w:val="right"/>
    </w:pPr>
    <w:rPr>
      <w:rFonts w:asciiTheme="majorHAnsi" w:hAnsiTheme="majorHAnsi"/>
      <w:color w:val="FFFFFF" w:themeColor="background1"/>
      <w:sz w:val="44"/>
    </w:rPr>
  </w:style>
  <w:style w:type="paragraph" w:customStyle="1" w:styleId="ReturnAddress">
    <w:name w:val="Return Address"/>
    <w:basedOn w:val="Normal"/>
    <w:qFormat/>
    <w:pPr>
      <w:spacing w:after="240"/>
      <w:jc w:val="right"/>
    </w:pPr>
    <w:rPr>
      <w:color w:val="FFFFFF" w:themeColor="background1"/>
      <w:sz w:val="22"/>
    </w:rPr>
  </w:style>
  <w:style w:type="paragraph" w:customStyle="1" w:styleId="Address">
    <w:name w:val="Address"/>
    <w:basedOn w:val="Normal"/>
    <w:qFormat/>
    <w:pPr>
      <w:spacing w:after="0"/>
    </w:pPr>
    <w:rPr>
      <w:sz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60" w:line="240" w:lineRule="auto"/>
    </w:pPr>
    <w:rPr>
      <w:noProof/>
      <w:color w:val="262626" w:themeColor="text1" w:themeTint="D9"/>
      <w:sz w:val="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262626" w:themeColor="text1" w:themeTint="D9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IssueNumber">
    <w:name w:val="Issue Number"/>
    <w:basedOn w:val="Header"/>
    <w:link w:val="IssueNumberChar"/>
    <w:qFormat/>
    <w:pPr>
      <w:jc w:val="right"/>
    </w:pPr>
    <w:rPr>
      <w:caps w:val="0"/>
      <w:color w:val="808080" w:themeColor="background1" w:themeShade="80"/>
    </w:rPr>
  </w:style>
  <w:style w:type="paragraph" w:styleId="NormalWeb">
    <w:name w:val="Normal (Web)"/>
    <w:basedOn w:val="Normal"/>
    <w:uiPriority w:val="99"/>
    <w:semiHidden/>
    <w:unhideWhenUsed/>
    <w:pPr>
      <w:spacing w:after="210" w:line="210" w:lineRule="atLeast"/>
      <w:jc w:val="both"/>
    </w:pPr>
    <w:rPr>
      <w:rFonts w:ascii="Times New Roman" w:eastAsia="Times New Roman" w:hAnsi="Times New Roman" w:cs="Times New Roman"/>
      <w:color w:val="auto"/>
      <w:sz w:val="17"/>
      <w:szCs w:val="17"/>
    </w:rPr>
  </w:style>
  <w:style w:type="paragraph" w:customStyle="1" w:styleId="Sidebarphoto">
    <w:name w:val="Sidebar photo"/>
    <w:basedOn w:val="Normal"/>
    <w:qFormat/>
    <w:pPr>
      <w:spacing w:after="0"/>
      <w:ind w:left="-317"/>
    </w:pPr>
    <w:rPr>
      <w:noProof/>
      <w:sz w:val="12"/>
    </w:rPr>
  </w:style>
  <w:style w:type="character" w:customStyle="1" w:styleId="IssueNumberChar">
    <w:name w:val="Issue Number Char"/>
    <w:basedOn w:val="DefaultParagraphFont"/>
    <w:link w:val="IssueNumber"/>
    <w:rPr>
      <w:color w:val="808080" w:themeColor="background1" w:themeShade="80"/>
      <w:sz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Pr>
      <w:color w:val="262626" w:themeColor="text1" w:themeTint="D9"/>
      <w:sz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color w:val="262626" w:themeColor="text1" w:themeTint="D9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66699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paragraph" w:styleId="ListBullet">
    <w:name w:val="List Bullet"/>
    <w:basedOn w:val="Normal"/>
    <w:unhideWhenUsed/>
    <w:pPr>
      <w:numPr>
        <w:numId w:val="6"/>
      </w:numPr>
      <w:contextualSpacing/>
    </w:pPr>
    <w:rPr>
      <w:b/>
    </w:rPr>
  </w:style>
  <w:style w:type="paragraph" w:styleId="ListContinue">
    <w:name w:val="List Continue"/>
    <w:basedOn w:val="Normal"/>
    <w:unhideWhenUsed/>
    <w:pPr>
      <w:spacing w:after="120"/>
      <w:ind w:left="360"/>
    </w:pPr>
  </w:style>
  <w:style w:type="paragraph" w:customStyle="1" w:styleId="PageReference">
    <w:name w:val="Page Reference"/>
    <w:basedOn w:val="Normal"/>
    <w:qFormat/>
    <w:pPr>
      <w:jc w:val="right"/>
    </w:pPr>
    <w:rPr>
      <w:color w:val="000000" w:themeColor="text1"/>
      <w:sz w:val="20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paragraph" w:customStyle="1" w:styleId="SidebarHighlightText">
    <w:name w:val="Sidebar Highlight Text"/>
    <w:basedOn w:val="Normal"/>
    <w:qFormat/>
    <w:pPr>
      <w:spacing w:after="80"/>
      <w:ind w:left="-216"/>
    </w:pPr>
    <w:rPr>
      <w:rFonts w:asciiTheme="majorHAnsi" w:hAnsiTheme="majorHAnsi"/>
      <w:color w:val="595959" w:themeColor="text1" w:themeTint="A6"/>
      <w:sz w:val="24"/>
    </w:rPr>
  </w:style>
  <w:style w:type="character" w:styleId="Strong">
    <w:name w:val="Strong"/>
    <w:basedOn w:val="DefaultParagraphFont"/>
    <w:unhideWhenUsed/>
    <w:qFormat/>
    <w:rPr>
      <w:b/>
      <w:bCs/>
    </w:rPr>
  </w:style>
  <w:style w:type="paragraph" w:customStyle="1" w:styleId="HeaderSpace">
    <w:name w:val="Header Space"/>
    <w:basedOn w:val="Normal"/>
    <w:qFormat/>
    <w:pPr>
      <w:spacing w:after="60"/>
      <w:ind w:left="-230"/>
    </w:pPr>
  </w:style>
  <w:style w:type="paragraph" w:styleId="ListNumber">
    <w:name w:val="List Number"/>
    <w:basedOn w:val="Normal"/>
    <w:uiPriority w:val="99"/>
    <w:unhideWhenUsed/>
    <w:pPr>
      <w:numPr>
        <w:numId w:val="3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7"/>
      </w:numPr>
      <w:spacing w:after="60"/>
    </w:pPr>
  </w:style>
  <w:style w:type="paragraph" w:customStyle="1" w:styleId="SidebarHeading">
    <w:name w:val="Sidebar Heading"/>
    <w:basedOn w:val="Normal"/>
    <w:qFormat/>
    <w:pPr>
      <w:spacing w:before="120" w:after="0"/>
      <w:ind w:left="-216" w:right="-144"/>
    </w:pPr>
    <w:rPr>
      <w:rFonts w:asciiTheme="majorHAnsi" w:hAnsiTheme="majorHAnsi"/>
      <w:color w:val="E84C22" w:themeColor="accent1"/>
      <w:sz w:val="24"/>
      <w:szCs w:val="24"/>
    </w:rPr>
  </w:style>
  <w:style w:type="paragraph" w:customStyle="1" w:styleId="SidebarPhoto0">
    <w:name w:val="Sidebar Photo"/>
    <w:basedOn w:val="Normal"/>
    <w:qFormat/>
    <w:pPr>
      <w:spacing w:after="0"/>
      <w:ind w:left="-317"/>
    </w:pPr>
    <w:rPr>
      <w:noProof/>
      <w:sz w:val="12"/>
    </w:rPr>
  </w:style>
  <w:style w:type="paragraph" w:styleId="ListParagraph">
    <w:name w:val="List Paragraph"/>
    <w:basedOn w:val="Normal"/>
    <w:uiPriority w:val="1"/>
    <w:qFormat/>
    <w:rsid w:val="00182552"/>
    <w:pPr>
      <w:bidi/>
      <w:spacing w:after="160" w:line="256" w:lineRule="auto"/>
      <w:ind w:left="720"/>
      <w:contextualSpacing/>
    </w:pPr>
    <w:rPr>
      <w:color w:val="auto"/>
      <w:sz w:val="22"/>
      <w:lang w:bidi="fa-IR"/>
    </w:rPr>
  </w:style>
  <w:style w:type="table" w:customStyle="1" w:styleId="GridTable4-Accent11">
    <w:name w:val="Grid Table 4 - Accent 11"/>
    <w:basedOn w:val="TableNormal"/>
    <w:uiPriority w:val="49"/>
    <w:rsid w:val="006D241F"/>
    <w:pPr>
      <w:spacing w:after="0" w:line="240" w:lineRule="auto"/>
      <w:jc w:val="center"/>
    </w:pPr>
    <w:tblPr>
      <w:tblStyleRowBandSize w:val="1"/>
      <w:tblStyleColBandSize w:val="1"/>
      <w:jc w:val="center"/>
      <w:tblBorders>
        <w:top w:val="single" w:sz="4" w:space="0" w:color="00B0F0"/>
        <w:left w:val="single" w:sz="4" w:space="0" w:color="00B0F0"/>
        <w:bottom w:val="single" w:sz="4" w:space="0" w:color="00B0F0"/>
        <w:right w:val="single" w:sz="4" w:space="0" w:color="00B0F0"/>
        <w:insideH w:val="single" w:sz="4" w:space="0" w:color="00B0F0"/>
        <w:insideV w:val="single" w:sz="4" w:space="0" w:color="00B0F0"/>
      </w:tblBorders>
      <w:tblCellMar>
        <w:left w:w="0" w:type="dxa"/>
        <w:right w:w="0" w:type="dxa"/>
      </w:tblCellMar>
    </w:tblPr>
    <w:trPr>
      <w:jc w:val="center"/>
    </w:trPr>
    <w:tcPr>
      <w:shd w:val="clear" w:color="auto" w:fill="8DD1FB"/>
      <w:vAlign w:val="center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4C22" w:themeColor="accent1"/>
          <w:left w:val="single" w:sz="4" w:space="0" w:color="E84C22" w:themeColor="accent1"/>
          <w:bottom w:val="single" w:sz="4" w:space="0" w:color="E84C22" w:themeColor="accent1"/>
          <w:right w:val="single" w:sz="4" w:space="0" w:color="E84C22" w:themeColor="accent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</w:rPr>
      <w:tblPr/>
      <w:tcPr>
        <w:tcBorders>
          <w:top w:val="double" w:sz="4" w:space="0" w:color="E84C2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locked/>
    <w:rsid w:val="00BF3B9D"/>
    <w:rPr>
      <w:noProof/>
      <w:color w:val="262626" w:themeColor="text1" w:themeTint="D9"/>
      <w:sz w:val="2"/>
    </w:rPr>
  </w:style>
  <w:style w:type="paragraph" w:customStyle="1" w:styleId="TableParagraph">
    <w:name w:val="Table Paragraph"/>
    <w:basedOn w:val="Normal"/>
    <w:uiPriority w:val="1"/>
    <w:qFormat/>
    <w:rsid w:val="003F0049"/>
    <w:pPr>
      <w:widowControl w:val="0"/>
      <w:autoSpaceDE w:val="0"/>
      <w:autoSpaceDN w:val="0"/>
      <w:spacing w:after="0"/>
    </w:pPr>
    <w:rPr>
      <w:rFonts w:ascii="Arial" w:eastAsia="Arial" w:hAnsi="Arial" w:cs="Arial"/>
      <w:color w:val="auto"/>
      <w:sz w:val="22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2474A2"/>
    <w:pPr>
      <w:widowControl w:val="0"/>
      <w:autoSpaceDE w:val="0"/>
      <w:autoSpaceDN w:val="0"/>
      <w:spacing w:after="0"/>
    </w:pPr>
    <w:rPr>
      <w:rFonts w:ascii="Arial" w:eastAsia="Arial" w:hAnsi="Arial" w:cs="Arial"/>
      <w:color w:val="auto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474A2"/>
    <w:rPr>
      <w:rFonts w:ascii="Arial" w:eastAsia="Arial" w:hAnsi="Arial" w:cs="Arial"/>
      <w:sz w:val="20"/>
      <w:szCs w:val="20"/>
      <w:lang w:bidi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C314A"/>
    <w:rPr>
      <w:color w:val="605E5C"/>
      <w:shd w:val="clear" w:color="auto" w:fill="E1DFDD"/>
    </w:rPr>
  </w:style>
  <w:style w:type="table" w:styleId="GridTable5Dark">
    <w:name w:val="Grid Table 5 Dark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4">
    <w:name w:val="Grid Table 5 Dark Accent 4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D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842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8427" w:themeFill="accent4"/>
      </w:tcPr>
    </w:tblStylePr>
    <w:tblStylePr w:type="band1Vert">
      <w:tblPr/>
      <w:tcPr>
        <w:shd w:val="clear" w:color="auto" w:fill="FFCDA8" w:themeFill="accent4" w:themeFillTint="66"/>
      </w:tcPr>
    </w:tblStylePr>
    <w:tblStylePr w:type="band1Horz">
      <w:tblPr/>
      <w:tcPr>
        <w:shd w:val="clear" w:color="auto" w:fill="FFCDA8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6D24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4C2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4C22" w:themeFill="accent1"/>
      </w:tcPr>
    </w:tblStylePr>
    <w:tblStylePr w:type="band1Vert">
      <w:tblPr/>
      <w:tcPr>
        <w:shd w:val="clear" w:color="auto" w:fill="F5B7A6" w:themeFill="accent1" w:themeFillTint="66"/>
      </w:tcPr>
    </w:tblStylePr>
    <w:tblStylePr w:type="band1Horz">
      <w:tblPr/>
      <w:tcPr>
        <w:shd w:val="clear" w:color="auto" w:fill="F5B7A6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118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610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5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86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2672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1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10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96921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733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126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327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9618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6989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1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5092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41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165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7767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908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1260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5346">
              <w:marLeft w:val="0"/>
              <w:marRight w:val="0"/>
              <w:marTop w:val="90"/>
              <w:marBottom w:val="0"/>
              <w:divBdr>
                <w:top w:val="single" w:sz="6" w:space="5" w:color="666666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Visio_Drawing.vsdx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1.vsdx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dhesgar.com" TargetMode="External"/><Relationship Id="rId2" Type="http://schemas.openxmlformats.org/officeDocument/2006/relationships/image" Target="media/image7.png"/><Relationship Id="rId1" Type="http://schemas.openxmlformats.org/officeDocument/2006/relationships/hyperlink" Target="http://www.radhesgar.com" TargetMode="External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radhesgar.com" TargetMode="External"/><Relationship Id="rId2" Type="http://schemas.openxmlformats.org/officeDocument/2006/relationships/image" Target="media/image7.png"/><Relationship Id="rId1" Type="http://schemas.openxmlformats.org/officeDocument/2006/relationships/hyperlink" Target="http://www.radhesgar.com" TargetMode="External"/><Relationship Id="rId5" Type="http://schemas.openxmlformats.org/officeDocument/2006/relationships/image" Target="media/image9.png"/><Relationship Id="rId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zargani\AppData\Roaming\Microsoft\Templates\Newsletter.dotx" TargetMode="Externa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Newsletter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3CEBB6-3879-47E1-9015-067B3316F8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3896C9-3CC9-4A50-ADF7-AF3A25248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217</TotalTime>
  <Pages>4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Newsletter</vt:lpstr>
    </vt:vector>
  </TitlesOfParts>
  <Company>MRT www.Win2Farsi.com</Company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Newsletter</dc:title>
  <dc:subject>PIPE LINE</dc:subject>
  <dc:creator>Bazargani</dc:creator>
  <cp:lastModifiedBy>Hamzeh</cp:lastModifiedBy>
  <cp:revision>3</cp:revision>
  <cp:lastPrinted>2025-05-21T08:47:00Z</cp:lastPrinted>
  <dcterms:created xsi:type="dcterms:W3CDTF">2025-05-21T08:47:00Z</dcterms:created>
  <dcterms:modified xsi:type="dcterms:W3CDTF">2025-05-21T11:24:00Z</dcterms:modified>
  <cp:contentStatus>TELECOMMUNICATION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TC026866159991</vt:lpwstr>
  </property>
</Properties>
</file>