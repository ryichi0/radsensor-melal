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vertAnchor="page" w:horzAnchor="margin" w:tblpY="1126"/>
        <w:bidiVisual/>
        <w:tblW w:w="11328" w:type="dxa"/>
        <w:tblLook w:val="04A0" w:firstRow="1" w:lastRow="0" w:firstColumn="1" w:lastColumn="0" w:noHBand="0" w:noVBand="1"/>
      </w:tblPr>
      <w:tblGrid>
        <w:gridCol w:w="6798"/>
        <w:gridCol w:w="4530"/>
      </w:tblGrid>
      <w:tr w:rsidR="007B604F" w14:paraId="435DFD69" w14:textId="77777777" w:rsidTr="00E467F4">
        <w:trPr>
          <w:trHeight w:val="5342"/>
        </w:trPr>
        <w:tc>
          <w:tcPr>
            <w:tcW w:w="6798" w:type="dxa"/>
            <w:tcBorders>
              <w:top w:val="single" w:sz="18" w:space="0" w:color="00B0F0"/>
              <w:left w:val="single" w:sz="18" w:space="0" w:color="00B0F0"/>
              <w:bottom w:val="single" w:sz="18" w:space="0" w:color="00B0F0"/>
              <w:right w:val="nil"/>
            </w:tcBorders>
            <w:shd w:val="clear" w:color="auto" w:fill="FFFFFF" w:themeFill="background1"/>
          </w:tcPr>
          <w:p w14:paraId="4D51A090" w14:textId="3657F292" w:rsidR="007D7A2E" w:rsidRPr="00020FBD" w:rsidRDefault="00354FD5" w:rsidP="007D7A2E">
            <w:pPr>
              <w:pStyle w:val="NoSpacing"/>
              <w:jc w:val="center"/>
              <w:rPr>
                <w:rFonts w:cs="B Traffic"/>
                <w:color w:val="FFFFFF" w:themeColor="background1"/>
                <w:sz w:val="24"/>
                <w:szCs w:val="24"/>
                <w:rtl/>
                <w:lang w:bidi="fa-IR"/>
              </w:rPr>
            </w:pPr>
            <w:r>
              <w:rPr>
                <w:rFonts w:cs="B Traffic"/>
                <w:color w:val="FFFFFF" w:themeColor="background1"/>
                <w:sz w:val="24"/>
                <w:szCs w:val="24"/>
                <w:rtl/>
                <w:lang w:val="fa-IR" w:bidi="fa-IR"/>
              </w:rPr>
              <w:drawing>
                <wp:anchor distT="0" distB="0" distL="114300" distR="114300" simplePos="0" relativeHeight="251662336" behindDoc="0" locked="0" layoutInCell="1" allowOverlap="1" wp14:anchorId="0CA7357C" wp14:editId="4B37EB71">
                  <wp:simplePos x="0" y="0"/>
                  <wp:positionH relativeFrom="column">
                    <wp:posOffset>1593215</wp:posOffset>
                  </wp:positionH>
                  <wp:positionV relativeFrom="paragraph">
                    <wp:posOffset>939165</wp:posOffset>
                  </wp:positionV>
                  <wp:extent cx="2486025" cy="1838325"/>
                  <wp:effectExtent l="285750" t="228600" r="333375" b="219075"/>
                  <wp:wrapThrough wrapText="bothSides">
                    <wp:wrapPolygon edited="0">
                      <wp:start x="-7" y="22126"/>
                      <wp:lineTo x="394" y="23130"/>
                      <wp:lineTo x="2926" y="22081"/>
                      <wp:lineTo x="3168" y="23151"/>
                      <wp:lineTo x="5701" y="22102"/>
                      <wp:lineTo x="5943" y="23172"/>
                      <wp:lineTo x="8475" y="22123"/>
                      <wp:lineTo x="8718" y="23193"/>
                      <wp:lineTo x="11250" y="22143"/>
                      <wp:lineTo x="11492" y="23214"/>
                      <wp:lineTo x="14024" y="22164"/>
                      <wp:lineTo x="14218" y="23020"/>
                      <wp:lineTo x="16750" y="21971"/>
                      <wp:lineTo x="16993" y="23041"/>
                      <wp:lineTo x="19683" y="21926"/>
                      <wp:lineTo x="21669" y="19231"/>
                      <wp:lineTo x="21636" y="750"/>
                      <wp:lineTo x="21442" y="-106"/>
                      <wp:lineTo x="657" y="-156"/>
                      <wp:lineTo x="-1558" y="763"/>
                      <wp:lineTo x="-226" y="8170"/>
                      <wp:lineTo x="-2758" y="9219"/>
                      <wp:lineTo x="-298" y="20842"/>
                      <wp:lineTo x="-7" y="22126"/>
                    </wp:wrapPolygon>
                  </wp:wrapThrough>
                  <wp:docPr id="548521373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8521373" name="Picture 548521373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6422149">
                            <a:off x="0" y="0"/>
                            <a:ext cx="2486025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cs="B Traffic"/>
                <w:b/>
                <w:bCs/>
                <w:sz w:val="28"/>
                <w:szCs w:val="40"/>
                <w:lang w:bidi="fa-IR"/>
              </w:rPr>
              <w:drawing>
                <wp:anchor distT="0" distB="0" distL="114300" distR="114300" simplePos="0" relativeHeight="251661312" behindDoc="1" locked="0" layoutInCell="1" allowOverlap="1" wp14:anchorId="2EE36C83" wp14:editId="3E292ECB">
                  <wp:simplePos x="0" y="0"/>
                  <wp:positionH relativeFrom="margin">
                    <wp:posOffset>59690</wp:posOffset>
                  </wp:positionH>
                  <wp:positionV relativeFrom="paragraph">
                    <wp:posOffset>348615</wp:posOffset>
                  </wp:positionV>
                  <wp:extent cx="2174240" cy="1717040"/>
                  <wp:effectExtent l="342900" t="114300" r="226060" b="130810"/>
                  <wp:wrapTight wrapText="bothSides">
                    <wp:wrapPolygon edited="0">
                      <wp:start x="20649" y="2260"/>
                      <wp:lineTo x="17718" y="-2160"/>
                      <wp:lineTo x="15246" y="53"/>
                      <wp:lineTo x="14372" y="-1513"/>
                      <wp:lineTo x="11899" y="700"/>
                      <wp:lineTo x="10479" y="-1844"/>
                      <wp:lineTo x="8006" y="369"/>
                      <wp:lineTo x="6586" y="-2175"/>
                      <wp:lineTo x="4113" y="38"/>
                      <wp:lineTo x="3303" y="-998"/>
                      <wp:lineTo x="1422" y="1859"/>
                      <wp:lineTo x="1268" y="1998"/>
                      <wp:lineTo x="151" y="6225"/>
                      <wp:lineTo x="190" y="12939"/>
                      <wp:lineTo x="1157" y="18823"/>
                      <wp:lineTo x="957" y="19296"/>
                      <wp:lineTo x="1722" y="20666"/>
                      <wp:lineTo x="4341" y="20376"/>
                      <wp:lineTo x="8407" y="21432"/>
                      <wp:lineTo x="8671" y="21490"/>
                      <wp:lineTo x="12017" y="20842"/>
                      <wp:lineTo x="15755" y="21312"/>
                      <wp:lineTo x="15910" y="21173"/>
                      <wp:lineTo x="18929" y="19939"/>
                      <wp:lineTo x="21029" y="17473"/>
                      <wp:lineTo x="22374" y="16562"/>
                      <wp:lineTo x="22673" y="13360"/>
                      <wp:lineTo x="21908" y="11990"/>
                      <wp:lineTo x="24381" y="9777"/>
                      <wp:lineTo x="21960" y="4608"/>
                      <wp:lineTo x="20649" y="2260"/>
                    </wp:wrapPolygon>
                  </wp:wrapTight>
                  <wp:docPr id="1922891963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2891963" name="Picture 1922891963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8315048">
                            <a:off x="0" y="0"/>
                            <a:ext cx="2174240" cy="171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30" w:type="dxa"/>
            <w:tcBorders>
              <w:top w:val="single" w:sz="18" w:space="0" w:color="00B0F0"/>
              <w:left w:val="nil"/>
              <w:bottom w:val="single" w:sz="18" w:space="0" w:color="00B0F0"/>
              <w:right w:val="single" w:sz="18" w:space="0" w:color="00B0F0"/>
            </w:tcBorders>
            <w:shd w:val="clear" w:color="auto" w:fill="00B0F0"/>
          </w:tcPr>
          <w:p w14:paraId="4F899771" w14:textId="45B56356" w:rsidR="007D7A2E" w:rsidRDefault="00120485" w:rsidP="00120485">
            <w:pPr>
              <w:spacing w:after="0"/>
              <w:jc w:val="center"/>
              <w:rPr>
                <w:b/>
                <w:bCs/>
                <w:color w:val="FFFFFF" w:themeColor="background1"/>
                <w:sz w:val="24"/>
                <w:szCs w:val="32"/>
                <w:lang w:bidi="fa-I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noProof/>
              </w:rPr>
              <w:drawing>
                <wp:inline distT="0" distB="0" distL="0" distR="0" wp14:anchorId="5BF8F63C" wp14:editId="49F90448">
                  <wp:extent cx="1331609" cy="702129"/>
                  <wp:effectExtent l="0" t="0" r="1905" b="0"/>
                  <wp:docPr id="134766601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436" b="21836"/>
                          <a:stretch/>
                        </pic:blipFill>
                        <pic:spPr bwMode="auto">
                          <a:xfrm>
                            <a:off x="0" y="0"/>
                            <a:ext cx="1355179" cy="714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C83AFCD" w14:textId="76B54AF1" w:rsidR="007D7A2E" w:rsidRPr="00020FBD" w:rsidRDefault="007D7A2E" w:rsidP="007D7A2E">
            <w:pPr>
              <w:jc w:val="center"/>
              <w:rPr>
                <w:b/>
                <w:bCs/>
                <w:color w:val="FFFFFF" w:themeColor="background1"/>
                <w:sz w:val="28"/>
                <w:szCs w:val="36"/>
                <w:lang w:bidi="fa-I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20FBD">
              <w:rPr>
                <w:b/>
                <w:bCs/>
                <w:color w:val="FFFFFF" w:themeColor="background1"/>
                <w:sz w:val="28"/>
                <w:szCs w:val="36"/>
                <w:lang w:bidi="fa-I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Rad Hesgar Melal Co</w:t>
            </w:r>
            <w:r w:rsidR="00B13175">
              <w:rPr>
                <w:b/>
                <w:bCs/>
                <w:color w:val="FFFFFF" w:themeColor="background1"/>
                <w:sz w:val="28"/>
                <w:szCs w:val="36"/>
                <w:lang w:bidi="fa-I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12FC3EF1" w14:textId="35A292AB" w:rsidR="007D7A2E" w:rsidRPr="0009007D" w:rsidRDefault="007D7A2E" w:rsidP="007D7A2E">
            <w:pPr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36"/>
                <w:szCs w:val="44"/>
              </w:rPr>
            </w:pPr>
          </w:p>
          <w:p w14:paraId="72075394" w14:textId="51EC6F9B" w:rsidR="007D7A2E" w:rsidRPr="00B13175" w:rsidRDefault="00E467F4" w:rsidP="007D7A2E">
            <w:pPr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36"/>
                <w:szCs w:val="4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36"/>
                <w:szCs w:val="44"/>
              </w:rPr>
              <w:t xml:space="preserve">PH </w:t>
            </w:r>
            <w:r w:rsidR="00B13175" w:rsidRPr="00B13175">
              <w:rPr>
                <w:rFonts w:asciiTheme="majorHAnsi" w:hAnsiTheme="majorHAnsi"/>
                <w:b/>
                <w:bCs/>
                <w:color w:val="FFFFFF" w:themeColor="background1"/>
                <w:sz w:val="36"/>
                <w:szCs w:val="44"/>
              </w:rPr>
              <w:t xml:space="preserve">SENSOR AND </w:t>
            </w:r>
            <w:r w:rsidR="007D7A2E" w:rsidRPr="00B13175">
              <w:rPr>
                <w:rFonts w:asciiTheme="majorHAnsi" w:hAnsiTheme="majorHAnsi"/>
                <w:b/>
                <w:bCs/>
                <w:color w:val="FFFFFF" w:themeColor="background1"/>
                <w:sz w:val="36"/>
                <w:szCs w:val="44"/>
              </w:rPr>
              <w:t>TRANSMITTER</w:t>
            </w:r>
          </w:p>
          <w:p w14:paraId="1E1E3F2B" w14:textId="77777777" w:rsidR="007D7A2E" w:rsidRPr="0009007D" w:rsidRDefault="007D7A2E" w:rsidP="007D7A2E">
            <w:pPr>
              <w:pStyle w:val="NoSpacing"/>
              <w:jc w:val="center"/>
              <w:rPr>
                <w:rFonts w:asciiTheme="majorBidi" w:hAnsiTheme="majorBidi"/>
                <w:color w:val="FFFFFF" w:themeColor="background1"/>
                <w:spacing w:val="5"/>
                <w:kern w:val="28"/>
                <w:sz w:val="40"/>
                <w:szCs w:val="44"/>
              </w:rPr>
            </w:pPr>
          </w:p>
          <w:p w14:paraId="096A0567" w14:textId="79F01813" w:rsidR="007D7A2E" w:rsidRDefault="007D7A2E" w:rsidP="007D7A2E">
            <w:pPr>
              <w:pStyle w:val="NoSpacing"/>
              <w:jc w:val="center"/>
              <w:rPr>
                <w:rFonts w:cs="B Traffic"/>
                <w:rtl/>
                <w:lang w:bidi="fa-IR"/>
              </w:rPr>
            </w:pPr>
            <w:r w:rsidRPr="00020FBD">
              <w:rPr>
                <w:color w:val="FFFFFF" w:themeColor="background1"/>
                <w:spacing w:val="5"/>
                <w:kern w:val="28"/>
                <w:sz w:val="24"/>
                <w:szCs w:val="24"/>
              </w:rPr>
              <w:t>ONLINE</w:t>
            </w:r>
            <w:r w:rsidR="00A077EA">
              <w:rPr>
                <w:color w:val="FFFFFF" w:themeColor="background1"/>
                <w:spacing w:val="5"/>
                <w:kern w:val="28"/>
                <w:sz w:val="24"/>
                <w:szCs w:val="24"/>
              </w:rPr>
              <w:t xml:space="preserve"> PH </w:t>
            </w:r>
            <w:r w:rsidRPr="00020FBD">
              <w:rPr>
                <w:color w:val="FFFFFF" w:themeColor="background1"/>
                <w:spacing w:val="5"/>
                <w:kern w:val="28"/>
                <w:sz w:val="24"/>
                <w:szCs w:val="24"/>
              </w:rPr>
              <w:t xml:space="preserve"> METER</w:t>
            </w:r>
          </w:p>
        </w:tc>
      </w:tr>
      <w:tr w:rsidR="007B604F" w14:paraId="7228B0D2" w14:textId="77777777" w:rsidTr="00973046">
        <w:trPr>
          <w:trHeight w:val="23"/>
        </w:trPr>
        <w:tc>
          <w:tcPr>
            <w:tcW w:w="6798" w:type="dxa"/>
            <w:tcBorders>
              <w:top w:val="single" w:sz="18" w:space="0" w:color="00B0F0"/>
              <w:left w:val="nil"/>
              <w:bottom w:val="nil"/>
              <w:right w:val="nil"/>
            </w:tcBorders>
            <w:shd w:val="clear" w:color="auto" w:fill="DDDDD8" w:themeFill="text2" w:themeFillTint="33"/>
          </w:tcPr>
          <w:p w14:paraId="07CF7971" w14:textId="060EFBC4" w:rsidR="007D7A2E" w:rsidRDefault="007D7A2E" w:rsidP="007D7A2E">
            <w:pPr>
              <w:pStyle w:val="NoSpacing"/>
              <w:rPr>
                <w:rFonts w:cs="B Traffic"/>
                <w:rtl/>
                <w:lang w:bidi="fa-IR"/>
              </w:rPr>
            </w:pPr>
          </w:p>
        </w:tc>
        <w:tc>
          <w:tcPr>
            <w:tcW w:w="4530" w:type="dxa"/>
            <w:tcBorders>
              <w:top w:val="single" w:sz="18" w:space="0" w:color="00B0F0"/>
              <w:left w:val="nil"/>
              <w:bottom w:val="nil"/>
              <w:right w:val="nil"/>
            </w:tcBorders>
            <w:shd w:val="clear" w:color="auto" w:fill="595959" w:themeFill="text1" w:themeFillTint="A6"/>
          </w:tcPr>
          <w:p w14:paraId="3D72A4CA" w14:textId="55491D92" w:rsidR="007D7A2E" w:rsidRDefault="007D7A2E" w:rsidP="007D7A2E">
            <w:pPr>
              <w:pStyle w:val="NoSpacing"/>
              <w:tabs>
                <w:tab w:val="left" w:pos="4305"/>
              </w:tabs>
              <w:rPr>
                <w:rFonts w:cs="B Traffic"/>
                <w:rtl/>
                <w:lang w:bidi="fa-IR"/>
              </w:rPr>
            </w:pPr>
            <w:r>
              <w:rPr>
                <w:rFonts w:cs="B Traffic"/>
                <w:lang w:bidi="fa-IR"/>
              </w:rPr>
              <w:tab/>
            </w:r>
          </w:p>
        </w:tc>
      </w:tr>
    </w:tbl>
    <w:p w14:paraId="4EF119AF" w14:textId="6C2D2E92" w:rsidR="007D7A2E" w:rsidRDefault="007D7A2E" w:rsidP="000D2D7B"/>
    <w:p w14:paraId="19F1C9A1" w14:textId="77777777" w:rsidR="001E1BDF" w:rsidRDefault="001E1BDF" w:rsidP="004C3EC8">
      <w:pPr>
        <w:rPr>
          <w:rFonts w:cs="B Traffic"/>
          <w:sz w:val="32"/>
          <w:szCs w:val="44"/>
          <w:lang w:bidi="fa-IR"/>
        </w:rPr>
      </w:pPr>
    </w:p>
    <w:p w14:paraId="51091D8A" w14:textId="6CF64CC0" w:rsidR="004C3EC8" w:rsidRPr="004C3EC8" w:rsidRDefault="004C3EC8" w:rsidP="004C3EC8">
      <w:pPr>
        <w:rPr>
          <w:rFonts w:cs="B Traffic"/>
          <w:sz w:val="32"/>
          <w:szCs w:val="44"/>
          <w:lang w:bidi="fa-IR"/>
        </w:rPr>
      </w:pPr>
      <w:r w:rsidRPr="004C3EC8">
        <w:rPr>
          <w:rFonts w:cs="B Traffic"/>
          <w:sz w:val="32"/>
          <w:szCs w:val="44"/>
          <w:lang w:bidi="fa-IR"/>
        </w:rPr>
        <w:t>Technical parameters</w:t>
      </w:r>
      <w:r w:rsidR="001E1BDF">
        <w:rPr>
          <w:rFonts w:cs="B Traffic"/>
          <w:sz w:val="32"/>
          <w:szCs w:val="44"/>
          <w:lang w:bidi="fa-IR"/>
        </w:rPr>
        <w:tab/>
      </w:r>
      <w:r w:rsidR="001E1BDF">
        <w:rPr>
          <w:rFonts w:cs="B Traffic"/>
          <w:sz w:val="32"/>
          <w:szCs w:val="44"/>
          <w:lang w:bidi="fa-IR"/>
        </w:rPr>
        <w:tab/>
      </w:r>
      <w:r w:rsidR="001E1BDF">
        <w:rPr>
          <w:rFonts w:cs="B Traffic"/>
          <w:sz w:val="32"/>
          <w:szCs w:val="44"/>
          <w:lang w:bidi="fa-IR"/>
        </w:rPr>
        <w:tab/>
      </w:r>
      <w:r w:rsidR="001E1BDF">
        <w:rPr>
          <w:rFonts w:cs="B Traffic"/>
          <w:sz w:val="32"/>
          <w:szCs w:val="44"/>
          <w:lang w:bidi="fa-IR"/>
        </w:rPr>
        <w:tab/>
      </w:r>
      <w:r w:rsidR="001E1BDF">
        <w:rPr>
          <w:rFonts w:cs="B Traffic"/>
          <w:sz w:val="32"/>
          <w:szCs w:val="44"/>
          <w:lang w:bidi="fa-IR"/>
        </w:rPr>
        <w:tab/>
      </w:r>
      <w:r w:rsidR="001E1BDF">
        <w:rPr>
          <w:rFonts w:cs="B Traffic"/>
          <w:sz w:val="32"/>
          <w:szCs w:val="44"/>
          <w:lang w:bidi="fa-IR"/>
        </w:rPr>
        <w:tab/>
      </w:r>
      <w:r w:rsidR="001E1BDF">
        <w:rPr>
          <w:rFonts w:cs="B Traffic"/>
          <w:sz w:val="32"/>
          <w:szCs w:val="44"/>
          <w:lang w:bidi="fa-IR"/>
        </w:rPr>
        <w:tab/>
      </w:r>
    </w:p>
    <w:p w14:paraId="65BF0A9A" w14:textId="77777777" w:rsidR="004C3EC8" w:rsidRPr="001E1BDF" w:rsidRDefault="004C3EC8" w:rsidP="004C3EC8">
      <w:pPr>
        <w:pStyle w:val="ListParagraph"/>
        <w:numPr>
          <w:ilvl w:val="0"/>
          <w:numId w:val="35"/>
        </w:numPr>
        <w:bidi w:val="0"/>
        <w:rPr>
          <w:rFonts w:asciiTheme="minorBidi" w:hAnsiTheme="minorBidi"/>
          <w:sz w:val="24"/>
          <w:szCs w:val="36"/>
        </w:rPr>
      </w:pPr>
      <w:r w:rsidRPr="001E1BDF">
        <w:rPr>
          <w:rFonts w:asciiTheme="minorBidi" w:hAnsiTheme="minorBidi"/>
          <w:sz w:val="24"/>
          <w:szCs w:val="36"/>
        </w:rPr>
        <w:t>Measure range: 0–14 pH</w:t>
      </w:r>
    </w:p>
    <w:p w14:paraId="6D069D1F" w14:textId="77777777" w:rsidR="004C3EC8" w:rsidRPr="001E1BDF" w:rsidRDefault="004C3EC8" w:rsidP="004C3EC8">
      <w:pPr>
        <w:pStyle w:val="ListParagraph"/>
        <w:numPr>
          <w:ilvl w:val="0"/>
          <w:numId w:val="35"/>
        </w:numPr>
        <w:bidi w:val="0"/>
        <w:rPr>
          <w:rFonts w:asciiTheme="minorBidi" w:hAnsiTheme="minorBidi"/>
          <w:sz w:val="24"/>
          <w:szCs w:val="36"/>
        </w:rPr>
      </w:pPr>
      <w:r w:rsidRPr="001E1BDF">
        <w:rPr>
          <w:rFonts w:asciiTheme="minorBidi" w:hAnsiTheme="minorBidi"/>
          <w:sz w:val="24"/>
          <w:szCs w:val="36"/>
        </w:rPr>
        <w:t>Temperature range: 0–60</w:t>
      </w:r>
      <w:r w:rsidRPr="001E1BDF">
        <w:rPr>
          <w:rFonts w:ascii="Cambria Math" w:hAnsi="Cambria Math" w:cs="Cambria Math"/>
          <w:sz w:val="24"/>
          <w:szCs w:val="36"/>
        </w:rPr>
        <w:t>℃</w:t>
      </w:r>
      <w:r w:rsidRPr="001E1BDF">
        <w:rPr>
          <w:rFonts w:asciiTheme="minorBidi" w:hAnsiTheme="minorBidi"/>
          <w:sz w:val="24"/>
          <w:szCs w:val="36"/>
        </w:rPr>
        <w:t xml:space="preserve"> for general cables</w:t>
      </w:r>
    </w:p>
    <w:p w14:paraId="31C68CAC" w14:textId="77777777" w:rsidR="004C3EC8" w:rsidRPr="001E1BDF" w:rsidRDefault="004C3EC8" w:rsidP="004C3EC8">
      <w:pPr>
        <w:pStyle w:val="ListParagraph"/>
        <w:numPr>
          <w:ilvl w:val="0"/>
          <w:numId w:val="35"/>
        </w:numPr>
        <w:bidi w:val="0"/>
        <w:rPr>
          <w:rFonts w:asciiTheme="minorBidi" w:hAnsiTheme="minorBidi"/>
          <w:sz w:val="24"/>
          <w:szCs w:val="36"/>
        </w:rPr>
      </w:pPr>
      <w:r w:rsidRPr="001E1BDF">
        <w:rPr>
          <w:rFonts w:asciiTheme="minorBidi" w:hAnsiTheme="minorBidi"/>
          <w:sz w:val="24"/>
          <w:szCs w:val="36"/>
        </w:rPr>
        <w:t>Temperature compensation: 10 KΩ/2.252KΩ/Pt100/Pt1000</w:t>
      </w:r>
    </w:p>
    <w:p w14:paraId="290F773B" w14:textId="77777777" w:rsidR="004C3EC8" w:rsidRPr="001E1BDF" w:rsidRDefault="004C3EC8" w:rsidP="004C3EC8">
      <w:pPr>
        <w:pStyle w:val="ListParagraph"/>
        <w:numPr>
          <w:ilvl w:val="0"/>
          <w:numId w:val="35"/>
        </w:numPr>
        <w:bidi w:val="0"/>
        <w:rPr>
          <w:rFonts w:asciiTheme="minorBidi" w:hAnsiTheme="minorBidi"/>
          <w:sz w:val="24"/>
          <w:szCs w:val="36"/>
        </w:rPr>
      </w:pPr>
      <w:r w:rsidRPr="001E1BDF">
        <w:rPr>
          <w:rFonts w:asciiTheme="minorBidi" w:hAnsiTheme="minorBidi"/>
          <w:sz w:val="24"/>
          <w:szCs w:val="36"/>
        </w:rPr>
        <w:t>Zero potential point: 7 ± 0.5 pH</w:t>
      </w:r>
    </w:p>
    <w:p w14:paraId="515DD69E" w14:textId="77777777" w:rsidR="004C3EC8" w:rsidRPr="001E1BDF" w:rsidRDefault="004C3EC8" w:rsidP="004C3EC8">
      <w:pPr>
        <w:pStyle w:val="ListParagraph"/>
        <w:numPr>
          <w:ilvl w:val="0"/>
          <w:numId w:val="35"/>
        </w:numPr>
        <w:bidi w:val="0"/>
        <w:rPr>
          <w:rFonts w:asciiTheme="minorBidi" w:hAnsiTheme="minorBidi"/>
          <w:sz w:val="24"/>
          <w:szCs w:val="36"/>
        </w:rPr>
      </w:pPr>
      <w:r w:rsidRPr="001E1BDF">
        <w:rPr>
          <w:rFonts w:asciiTheme="minorBidi" w:hAnsiTheme="minorBidi"/>
          <w:sz w:val="24"/>
          <w:szCs w:val="36"/>
        </w:rPr>
        <w:t>Conversion coefficient: &gt; 98%</w:t>
      </w:r>
    </w:p>
    <w:p w14:paraId="17FF507B" w14:textId="77777777" w:rsidR="004C3EC8" w:rsidRPr="001E1BDF" w:rsidRDefault="004C3EC8" w:rsidP="004C3EC8">
      <w:pPr>
        <w:pStyle w:val="ListParagraph"/>
        <w:numPr>
          <w:ilvl w:val="0"/>
          <w:numId w:val="35"/>
        </w:numPr>
        <w:bidi w:val="0"/>
        <w:rPr>
          <w:rFonts w:asciiTheme="minorBidi" w:hAnsiTheme="minorBidi"/>
          <w:sz w:val="24"/>
          <w:szCs w:val="36"/>
        </w:rPr>
      </w:pPr>
      <w:r w:rsidRPr="001E1BDF">
        <w:rPr>
          <w:rFonts w:asciiTheme="minorBidi" w:hAnsiTheme="minorBidi"/>
          <w:sz w:val="24"/>
          <w:szCs w:val="36"/>
        </w:rPr>
        <w:t>Membrane resistance: &lt; 250 MΩ</w:t>
      </w:r>
    </w:p>
    <w:p w14:paraId="38BF336F" w14:textId="77777777" w:rsidR="004C3EC8" w:rsidRPr="001E1BDF" w:rsidRDefault="004C3EC8" w:rsidP="004C3EC8">
      <w:pPr>
        <w:pStyle w:val="ListParagraph"/>
        <w:numPr>
          <w:ilvl w:val="0"/>
          <w:numId w:val="35"/>
        </w:numPr>
        <w:bidi w:val="0"/>
        <w:rPr>
          <w:rFonts w:asciiTheme="minorBidi" w:hAnsiTheme="minorBidi"/>
          <w:sz w:val="24"/>
          <w:szCs w:val="36"/>
        </w:rPr>
      </w:pPr>
      <w:r w:rsidRPr="001E1BDF">
        <w:rPr>
          <w:rFonts w:asciiTheme="minorBidi" w:hAnsiTheme="minorBidi"/>
          <w:sz w:val="24"/>
          <w:szCs w:val="36"/>
        </w:rPr>
        <w:t>Practical response time: &lt; 1 min</w:t>
      </w:r>
    </w:p>
    <w:p w14:paraId="1A24FE5F" w14:textId="77777777" w:rsidR="004C3EC8" w:rsidRPr="001E1BDF" w:rsidRDefault="004C3EC8" w:rsidP="004C3EC8">
      <w:pPr>
        <w:pStyle w:val="ListParagraph"/>
        <w:numPr>
          <w:ilvl w:val="0"/>
          <w:numId w:val="35"/>
        </w:numPr>
        <w:bidi w:val="0"/>
        <w:rPr>
          <w:rFonts w:asciiTheme="minorBidi" w:hAnsiTheme="minorBidi"/>
          <w:sz w:val="24"/>
          <w:szCs w:val="36"/>
        </w:rPr>
      </w:pPr>
      <w:r w:rsidRPr="001E1BDF">
        <w:rPr>
          <w:rFonts w:asciiTheme="minorBidi" w:hAnsiTheme="minorBidi"/>
          <w:sz w:val="24"/>
          <w:szCs w:val="36"/>
        </w:rPr>
        <w:t>Salt bridge: Porous Teflon</w:t>
      </w:r>
    </w:p>
    <w:p w14:paraId="183F3C36" w14:textId="77777777" w:rsidR="004C3EC8" w:rsidRPr="001E1BDF" w:rsidRDefault="004C3EC8" w:rsidP="001E1BDF">
      <w:pPr>
        <w:pStyle w:val="ListParagraph"/>
        <w:numPr>
          <w:ilvl w:val="0"/>
          <w:numId w:val="35"/>
        </w:numPr>
        <w:bidi w:val="0"/>
        <w:spacing w:after="0"/>
        <w:rPr>
          <w:rFonts w:asciiTheme="minorBidi" w:hAnsiTheme="minorBidi"/>
          <w:sz w:val="24"/>
          <w:szCs w:val="36"/>
        </w:rPr>
      </w:pPr>
      <w:r w:rsidRPr="001E1BDF">
        <w:rPr>
          <w:rFonts w:asciiTheme="minorBidi" w:hAnsiTheme="minorBidi"/>
          <w:sz w:val="24"/>
          <w:szCs w:val="36"/>
        </w:rPr>
        <w:t>Pressure resistance: 1 ~ 3 Bar at 25</w:t>
      </w:r>
      <w:r w:rsidRPr="001E1BDF">
        <w:rPr>
          <w:rFonts w:ascii="Cambria Math" w:hAnsi="Cambria Math" w:cs="Cambria Math"/>
          <w:sz w:val="24"/>
          <w:szCs w:val="36"/>
        </w:rPr>
        <w:t>℃</w:t>
      </w:r>
    </w:p>
    <w:p w14:paraId="64DE9369" w14:textId="5DD26E3B" w:rsidR="007D7A2E" w:rsidRPr="001E1BDF" w:rsidRDefault="004C3EC8" w:rsidP="001E1BDF">
      <w:pPr>
        <w:pStyle w:val="SidebarText"/>
        <w:numPr>
          <w:ilvl w:val="0"/>
          <w:numId w:val="35"/>
        </w:numPr>
        <w:spacing w:after="0"/>
        <w:rPr>
          <w:rFonts w:asciiTheme="minorBidi" w:hAnsiTheme="minorBidi"/>
          <w:b/>
          <w:bCs/>
          <w:sz w:val="24"/>
          <w:szCs w:val="36"/>
          <w:lang w:bidi="fa-IR"/>
        </w:rPr>
      </w:pPr>
      <w:r w:rsidRPr="001E1BDF">
        <w:rPr>
          <w:rFonts w:asciiTheme="minorBidi" w:hAnsiTheme="minorBidi"/>
          <w:sz w:val="24"/>
          <w:szCs w:val="36"/>
          <w:lang w:bidi="fa-IR"/>
        </w:rPr>
        <w:t>Thread Connection: 3/4 NPT</w:t>
      </w:r>
    </w:p>
    <w:p w14:paraId="3867AB37" w14:textId="77777777" w:rsidR="001E1BDF" w:rsidRPr="001E1BDF" w:rsidRDefault="001E1BDF" w:rsidP="001E1BDF">
      <w:pPr>
        <w:pStyle w:val="SidebarText"/>
        <w:spacing w:after="0"/>
        <w:ind w:left="0"/>
        <w:rPr>
          <w:rFonts w:asciiTheme="minorBidi" w:hAnsiTheme="minorBidi"/>
          <w:b/>
          <w:bCs/>
          <w:sz w:val="24"/>
          <w:szCs w:val="36"/>
          <w:rtl/>
          <w:lang w:bidi="fa-IR"/>
        </w:rPr>
      </w:pPr>
    </w:p>
    <w:p w14:paraId="51349F7A" w14:textId="77777777" w:rsidR="001E1BDF" w:rsidRPr="001E1BDF" w:rsidRDefault="001E1BDF" w:rsidP="001E1BDF">
      <w:pPr>
        <w:pStyle w:val="SidebarText"/>
        <w:ind w:left="0"/>
        <w:rPr>
          <w:rFonts w:cs="B Traffic"/>
          <w:sz w:val="32"/>
          <w:szCs w:val="44"/>
          <w:lang w:bidi="fa-IR"/>
        </w:rPr>
      </w:pPr>
      <w:r w:rsidRPr="001E1BDF">
        <w:rPr>
          <w:rFonts w:cs="B Traffic"/>
          <w:sz w:val="32"/>
          <w:szCs w:val="44"/>
          <w:lang w:bidi="fa-IR"/>
        </w:rPr>
        <w:t>Application</w:t>
      </w:r>
    </w:p>
    <w:p w14:paraId="0D6E3947" w14:textId="6AD6E0D0" w:rsidR="004060F5" w:rsidRDefault="001E1BDF" w:rsidP="001E1BDF">
      <w:pPr>
        <w:pStyle w:val="SidebarText"/>
        <w:ind w:left="0"/>
        <w:rPr>
          <w:rFonts w:asciiTheme="minorBidi" w:hAnsiTheme="minorBidi"/>
          <w:sz w:val="24"/>
          <w:szCs w:val="36"/>
          <w:lang w:bidi="fa-IR"/>
        </w:rPr>
      </w:pPr>
      <w:r w:rsidRPr="001E1BDF">
        <w:rPr>
          <w:rFonts w:asciiTheme="minorBidi" w:hAnsiTheme="minorBidi"/>
          <w:sz w:val="24"/>
          <w:szCs w:val="36"/>
          <w:lang w:bidi="fa-IR"/>
        </w:rPr>
        <w:t>In sewage treatment and fields including mining and smelting, papermaking, paper pulp, textiles, petrochemical industry, process of semiconductor electronic industry and downstream engineering of biotechnology.</w:t>
      </w:r>
    </w:p>
    <w:p w14:paraId="53116522" w14:textId="77777777" w:rsidR="006361A1" w:rsidRDefault="006361A1" w:rsidP="001E1BDF">
      <w:pPr>
        <w:pStyle w:val="SidebarText"/>
        <w:ind w:left="0"/>
        <w:rPr>
          <w:rFonts w:asciiTheme="minorBidi" w:hAnsiTheme="minorBidi"/>
          <w:sz w:val="24"/>
          <w:szCs w:val="36"/>
          <w:lang w:bidi="fa-IR"/>
        </w:rPr>
      </w:pPr>
    </w:p>
    <w:p w14:paraId="0916F9F0" w14:textId="77777777" w:rsidR="006361A1" w:rsidRDefault="006361A1" w:rsidP="001E1BDF">
      <w:pPr>
        <w:pStyle w:val="SidebarText"/>
        <w:ind w:left="0"/>
        <w:rPr>
          <w:rFonts w:asciiTheme="minorBidi" w:hAnsiTheme="minorBidi"/>
          <w:sz w:val="24"/>
          <w:szCs w:val="36"/>
          <w:lang w:bidi="fa-IR"/>
        </w:rPr>
      </w:pPr>
    </w:p>
    <w:p w14:paraId="3BEC05B2" w14:textId="77777777" w:rsidR="006361A1" w:rsidRDefault="006361A1" w:rsidP="001E1BDF">
      <w:pPr>
        <w:pStyle w:val="SidebarText"/>
        <w:ind w:left="0"/>
        <w:rPr>
          <w:rFonts w:asciiTheme="minorBidi" w:hAnsiTheme="minorBidi"/>
          <w:sz w:val="24"/>
          <w:szCs w:val="36"/>
          <w:lang w:bidi="fa-IR"/>
        </w:rPr>
      </w:pPr>
    </w:p>
    <w:p w14:paraId="59C60B0C" w14:textId="77777777" w:rsidR="006361A1" w:rsidRDefault="006361A1" w:rsidP="001E1BDF">
      <w:pPr>
        <w:pStyle w:val="SidebarText"/>
        <w:ind w:left="0"/>
        <w:rPr>
          <w:rFonts w:asciiTheme="minorBidi" w:hAnsiTheme="minorBidi"/>
          <w:sz w:val="24"/>
          <w:szCs w:val="36"/>
          <w:lang w:bidi="fa-IR"/>
        </w:rPr>
      </w:pPr>
    </w:p>
    <w:p w14:paraId="14CC0FFC" w14:textId="77777777" w:rsidR="006361A1" w:rsidRDefault="006361A1" w:rsidP="001E1BDF">
      <w:pPr>
        <w:pStyle w:val="SidebarText"/>
        <w:ind w:left="0"/>
        <w:rPr>
          <w:rFonts w:asciiTheme="minorBidi" w:hAnsiTheme="minorBidi"/>
          <w:sz w:val="24"/>
          <w:szCs w:val="36"/>
          <w:lang w:bidi="fa-IR"/>
        </w:rPr>
      </w:pPr>
    </w:p>
    <w:p w14:paraId="27EFE77D" w14:textId="77777777" w:rsidR="006361A1" w:rsidRDefault="006361A1" w:rsidP="001E1BDF">
      <w:pPr>
        <w:pStyle w:val="SidebarText"/>
        <w:ind w:left="0"/>
        <w:rPr>
          <w:rFonts w:asciiTheme="minorBidi" w:hAnsiTheme="minorBidi"/>
          <w:sz w:val="24"/>
          <w:szCs w:val="36"/>
          <w:lang w:bidi="fa-IR"/>
        </w:rPr>
      </w:pPr>
    </w:p>
    <w:tbl>
      <w:tblPr>
        <w:tblStyle w:val="GridTable4-Accent11"/>
        <w:tblW w:w="0" w:type="auto"/>
        <w:tblLayout w:type="fixed"/>
        <w:tblLook w:val="04A0" w:firstRow="1" w:lastRow="0" w:firstColumn="1" w:lastColumn="0" w:noHBand="0" w:noVBand="1"/>
      </w:tblPr>
      <w:tblGrid>
        <w:gridCol w:w="3735"/>
        <w:gridCol w:w="5660"/>
      </w:tblGrid>
      <w:tr w:rsidR="00E40196" w:rsidRPr="00AC348C" w14:paraId="2DB699EB" w14:textId="77777777" w:rsidTr="00306D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5" w:type="dxa"/>
            <w:tcBorders>
              <w:top w:val="single" w:sz="4" w:space="0" w:color="00B0F0"/>
              <w:left w:val="single" w:sz="4" w:space="0" w:color="00B0F0"/>
              <w:bottom w:val="single" w:sz="4" w:space="0" w:color="00B0F0"/>
            </w:tcBorders>
            <w:shd w:val="clear" w:color="auto" w:fill="00B0F0"/>
          </w:tcPr>
          <w:p w14:paraId="0EC4441C" w14:textId="77777777" w:rsidR="00E40196" w:rsidRPr="00AC348C" w:rsidRDefault="00E40196" w:rsidP="00306DCF">
            <w:pPr>
              <w:pStyle w:val="SidebarText"/>
              <w:ind w:left="0"/>
              <w:rPr>
                <w:rFonts w:cs="B Traffic"/>
                <w:rtl/>
                <w:lang w:bidi="fa-IR"/>
              </w:rPr>
            </w:pPr>
            <w:r>
              <w:rPr>
                <w:rFonts w:asciiTheme="majorBidi" w:hAnsiTheme="majorBidi"/>
                <w:b w:val="0"/>
                <w:bCs w:val="0"/>
                <w:sz w:val="28"/>
                <w:szCs w:val="28"/>
              </w:rPr>
              <w:t>D</w:t>
            </w:r>
            <w:r w:rsidRPr="00310644">
              <w:rPr>
                <w:rFonts w:asciiTheme="majorBidi" w:hAnsiTheme="majorBidi"/>
                <w:b w:val="0"/>
                <w:bCs w:val="0"/>
                <w:sz w:val="28"/>
                <w:szCs w:val="28"/>
              </w:rPr>
              <w:t>escription</w:t>
            </w:r>
          </w:p>
        </w:tc>
        <w:tc>
          <w:tcPr>
            <w:tcW w:w="5660" w:type="dxa"/>
            <w:tcBorders>
              <w:top w:val="single" w:sz="4" w:space="0" w:color="00B0F0"/>
              <w:bottom w:val="single" w:sz="4" w:space="0" w:color="00B0F0"/>
              <w:right w:val="single" w:sz="4" w:space="0" w:color="00B0F0"/>
            </w:tcBorders>
            <w:shd w:val="clear" w:color="auto" w:fill="00B0F0"/>
          </w:tcPr>
          <w:p w14:paraId="1A75A138" w14:textId="77777777" w:rsidR="00E40196" w:rsidRPr="00AC348C" w:rsidRDefault="00E40196" w:rsidP="00306DCF">
            <w:pPr>
              <w:pStyle w:val="SidebarText"/>
              <w:ind w:left="0" w:righ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Traffic"/>
                <w:rtl/>
                <w:lang w:bidi="fa-IR"/>
              </w:rPr>
            </w:pPr>
            <w:r>
              <w:rPr>
                <w:rFonts w:asciiTheme="majorBidi" w:hAnsiTheme="majorBidi"/>
                <w:b w:val="0"/>
                <w:bCs w:val="0"/>
                <w:sz w:val="28"/>
                <w:szCs w:val="28"/>
              </w:rPr>
              <w:t>Explanations</w:t>
            </w:r>
          </w:p>
        </w:tc>
      </w:tr>
      <w:tr w:rsidR="00E40196" w:rsidRPr="00AC348C" w14:paraId="405D817D" w14:textId="77777777" w:rsidTr="00306D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5" w:type="dxa"/>
            <w:tcBorders>
              <w:top w:val="single" w:sz="4" w:space="0" w:color="00B0F0"/>
            </w:tcBorders>
            <w:shd w:val="clear" w:color="auto" w:fill="FFFFFF" w:themeFill="background1"/>
          </w:tcPr>
          <w:p w14:paraId="513B852B" w14:textId="77777777" w:rsidR="00E40196" w:rsidRDefault="00E40196" w:rsidP="00306DCF">
            <w:pPr>
              <w:pStyle w:val="SidebarText"/>
              <w:spacing w:after="0"/>
              <w:ind w:left="0"/>
              <w:rPr>
                <w:rFonts w:asciiTheme="majorBidi" w:hAnsiTheme="majorBidi"/>
                <w:sz w:val="28"/>
                <w:szCs w:val="28"/>
                <w:rtl/>
                <w:lang w:bidi="fa-IR"/>
              </w:rPr>
            </w:pPr>
            <w:r w:rsidRPr="00296030">
              <w:rPr>
                <w:rFonts w:asciiTheme="majorBidi" w:hAnsiTheme="majorBidi" w:cstheme="majorBidi"/>
                <w:sz w:val="24"/>
                <w:szCs w:val="24"/>
              </w:rPr>
              <w:t>Measuring medium</w:t>
            </w:r>
          </w:p>
        </w:tc>
        <w:tc>
          <w:tcPr>
            <w:tcW w:w="5660" w:type="dxa"/>
            <w:tcBorders>
              <w:top w:val="single" w:sz="4" w:space="0" w:color="00B0F0"/>
            </w:tcBorders>
            <w:shd w:val="clear" w:color="auto" w:fill="FFFFFF" w:themeFill="background1"/>
          </w:tcPr>
          <w:p w14:paraId="73709052" w14:textId="77777777" w:rsidR="00E40196" w:rsidRDefault="00E40196" w:rsidP="00306DCF">
            <w:pPr>
              <w:pStyle w:val="SidebarText"/>
              <w:spacing w:after="0"/>
              <w:ind w:left="0" w:righ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/>
                <w:sz w:val="28"/>
                <w:szCs w:val="28"/>
                <w:rtl/>
                <w:lang w:bidi="fa-IR"/>
              </w:rPr>
            </w:pPr>
            <w:r w:rsidRPr="00296030">
              <w:rPr>
                <w:rFonts w:asciiTheme="majorBidi" w:hAnsiTheme="majorBidi" w:cstheme="majorBidi"/>
                <w:sz w:val="24"/>
                <w:szCs w:val="24"/>
              </w:rPr>
              <w:t>Liquid</w:t>
            </w:r>
          </w:p>
        </w:tc>
      </w:tr>
      <w:tr w:rsidR="006361A1" w:rsidRPr="00AC348C" w14:paraId="562F3B41" w14:textId="77777777" w:rsidTr="00306DCF">
        <w:trPr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5" w:type="dxa"/>
          </w:tcPr>
          <w:p w14:paraId="5E3D813C" w14:textId="5ACB9BCC" w:rsidR="006361A1" w:rsidRPr="00296030" w:rsidRDefault="006361A1" w:rsidP="006361A1">
            <w:pPr>
              <w:pStyle w:val="TableParagraph"/>
              <w:spacing w:before="120" w:after="120"/>
              <w:ind w:left="108"/>
              <w:rPr>
                <w:rFonts w:asciiTheme="majorBidi" w:hAnsiTheme="majorBidi" w:cstheme="majorBidi"/>
                <w:sz w:val="24"/>
                <w:szCs w:val="24"/>
              </w:rPr>
            </w:pPr>
            <w:r w:rsidRPr="006D241F">
              <w:rPr>
                <w:rFonts w:asciiTheme="majorBidi" w:hAnsiTheme="majorBidi" w:cstheme="majorBidi"/>
                <w:sz w:val="24"/>
                <w:szCs w:val="24"/>
                <w:lang w:bidi="fa-IR"/>
              </w:rPr>
              <w:t xml:space="preserve">Temperature </w:t>
            </w:r>
            <w:r w:rsidRPr="00296030">
              <w:rPr>
                <w:rFonts w:asciiTheme="majorBidi" w:hAnsiTheme="majorBidi" w:cstheme="majorBidi"/>
                <w:sz w:val="24"/>
                <w:szCs w:val="24"/>
              </w:rPr>
              <w:t>compensation</w:t>
            </w:r>
          </w:p>
        </w:tc>
        <w:tc>
          <w:tcPr>
            <w:tcW w:w="5660" w:type="dxa"/>
          </w:tcPr>
          <w:p w14:paraId="7893B90E" w14:textId="2E2D168B" w:rsidR="006361A1" w:rsidRPr="00296030" w:rsidRDefault="006361A1" w:rsidP="006361A1">
            <w:pPr>
              <w:pStyle w:val="TableParagraph"/>
              <w:spacing w:before="120" w:after="120"/>
              <w:ind w:left="1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Automatic</w:t>
            </w:r>
          </w:p>
        </w:tc>
      </w:tr>
      <w:tr w:rsidR="006361A1" w:rsidRPr="00296030" w14:paraId="21D06970" w14:textId="77777777" w:rsidTr="00306D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5" w:type="dxa"/>
            <w:shd w:val="clear" w:color="auto" w:fill="FFFFFF" w:themeFill="background1"/>
          </w:tcPr>
          <w:p w14:paraId="6D011F7A" w14:textId="68306F0B" w:rsidR="006361A1" w:rsidRPr="00296030" w:rsidRDefault="006361A1" w:rsidP="006361A1">
            <w:pPr>
              <w:pStyle w:val="TableParagraph"/>
              <w:spacing w:before="120" w:after="120"/>
              <w:ind w:left="108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 w:rsidRPr="00296030">
              <w:rPr>
                <w:rFonts w:asciiTheme="majorBidi" w:hAnsiTheme="majorBidi" w:cstheme="majorBidi"/>
                <w:sz w:val="24"/>
                <w:szCs w:val="24"/>
              </w:rPr>
              <w:t>Range</w:t>
            </w:r>
          </w:p>
        </w:tc>
        <w:tc>
          <w:tcPr>
            <w:tcW w:w="5660" w:type="dxa"/>
            <w:shd w:val="clear" w:color="auto" w:fill="FFFFFF" w:themeFill="background1"/>
          </w:tcPr>
          <w:p w14:paraId="5F21769E" w14:textId="7D1ECA08" w:rsidR="006361A1" w:rsidRPr="00296030" w:rsidRDefault="006361A1" w:rsidP="006361A1">
            <w:pPr>
              <w:pStyle w:val="TableParagraph"/>
              <w:spacing w:before="120" w:after="120"/>
              <w:ind w:left="1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1E1BDF">
              <w:rPr>
                <w:rFonts w:asciiTheme="minorBidi" w:hAnsiTheme="minorBidi"/>
                <w:sz w:val="24"/>
                <w:szCs w:val="36"/>
              </w:rPr>
              <w:t>0–14 pH</w:t>
            </w:r>
          </w:p>
        </w:tc>
      </w:tr>
      <w:tr w:rsidR="006361A1" w:rsidRPr="00296030" w14:paraId="05819D2B" w14:textId="77777777" w:rsidTr="00306DCF">
        <w:trPr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5" w:type="dxa"/>
          </w:tcPr>
          <w:p w14:paraId="53699F97" w14:textId="3939C392" w:rsidR="006361A1" w:rsidRPr="00296030" w:rsidRDefault="006361A1" w:rsidP="006361A1">
            <w:pPr>
              <w:pStyle w:val="TableParagraph"/>
              <w:spacing w:before="120" w:after="120"/>
              <w:ind w:left="108"/>
              <w:rPr>
                <w:rFonts w:asciiTheme="majorBidi" w:hAnsiTheme="majorBidi" w:cstheme="majorBidi"/>
                <w:sz w:val="24"/>
                <w:szCs w:val="24"/>
              </w:rPr>
            </w:pPr>
            <w:r w:rsidRPr="00296030">
              <w:rPr>
                <w:rFonts w:asciiTheme="majorBidi" w:hAnsiTheme="majorBidi" w:cstheme="majorBidi"/>
                <w:sz w:val="24"/>
                <w:szCs w:val="24"/>
              </w:rPr>
              <w:t>Supply</w:t>
            </w:r>
          </w:p>
        </w:tc>
        <w:tc>
          <w:tcPr>
            <w:tcW w:w="5660" w:type="dxa"/>
          </w:tcPr>
          <w:p w14:paraId="544F6925" w14:textId="65338E5B" w:rsidR="006361A1" w:rsidRPr="00296030" w:rsidRDefault="005B3446" w:rsidP="006361A1">
            <w:pPr>
              <w:pStyle w:val="TableParagraph"/>
              <w:spacing w:before="120" w:after="120"/>
              <w:ind w:left="1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15</w:t>
            </w:r>
            <w:r w:rsidR="006361A1">
              <w:rPr>
                <w:rFonts w:asciiTheme="majorBidi" w:hAnsiTheme="majorBidi" w:cstheme="majorBidi"/>
                <w:sz w:val="24"/>
                <w:szCs w:val="24"/>
              </w:rPr>
              <w:t xml:space="preserve"> ~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26</w:t>
            </w:r>
            <w:r w:rsidR="006361A1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6361A1" w:rsidRPr="00296030">
              <w:rPr>
                <w:rFonts w:asciiTheme="majorBidi" w:hAnsiTheme="majorBidi" w:cstheme="majorBidi"/>
                <w:sz w:val="24"/>
                <w:szCs w:val="24"/>
              </w:rPr>
              <w:t>VDC</w:t>
            </w:r>
            <w:r w:rsidR="006361A1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6361A1" w:rsidRPr="00296030">
              <w:rPr>
                <w:rFonts w:asciiTheme="majorBidi" w:hAnsiTheme="majorBidi" w:cstheme="majorBidi"/>
                <w:sz w:val="24"/>
                <w:szCs w:val="24"/>
              </w:rPr>
              <w:t>(power consumption&lt;0.2W)</w:t>
            </w:r>
          </w:p>
        </w:tc>
      </w:tr>
      <w:tr w:rsidR="006361A1" w:rsidRPr="00296030" w14:paraId="3E34221B" w14:textId="77777777" w:rsidTr="00306D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5" w:type="dxa"/>
            <w:shd w:val="clear" w:color="auto" w:fill="FFFFFF" w:themeFill="background1"/>
          </w:tcPr>
          <w:p w14:paraId="58771D3D" w14:textId="07DCFE83" w:rsidR="006361A1" w:rsidRPr="00296030" w:rsidRDefault="006361A1" w:rsidP="006361A1">
            <w:pPr>
              <w:pStyle w:val="TableParagraph"/>
              <w:spacing w:before="120" w:after="120"/>
              <w:ind w:left="108"/>
              <w:rPr>
                <w:rFonts w:asciiTheme="majorBidi" w:hAnsiTheme="majorBidi" w:cstheme="majorBidi"/>
                <w:sz w:val="24"/>
                <w:szCs w:val="24"/>
              </w:rPr>
            </w:pPr>
            <w:r w:rsidRPr="00296030">
              <w:rPr>
                <w:rFonts w:asciiTheme="majorBidi" w:hAnsiTheme="majorBidi" w:cstheme="majorBidi"/>
                <w:sz w:val="24"/>
                <w:szCs w:val="24"/>
              </w:rPr>
              <w:t>Accuracy</w:t>
            </w:r>
          </w:p>
        </w:tc>
        <w:tc>
          <w:tcPr>
            <w:tcW w:w="5660" w:type="dxa"/>
            <w:shd w:val="clear" w:color="auto" w:fill="FFFFFF" w:themeFill="background1"/>
          </w:tcPr>
          <w:p w14:paraId="6CA983DA" w14:textId="15CF4B5F" w:rsidR="006361A1" w:rsidRPr="00296030" w:rsidRDefault="006361A1" w:rsidP="006361A1">
            <w:pPr>
              <w:pStyle w:val="TableParagraph"/>
              <w:spacing w:before="120" w:after="120"/>
              <w:ind w:left="1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296030">
              <w:rPr>
                <w:rFonts w:asciiTheme="majorBidi" w:hAnsiTheme="majorBidi" w:cstheme="majorBidi"/>
                <w:sz w:val="24"/>
                <w:szCs w:val="24"/>
              </w:rPr>
              <w:t>±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  <w:r w:rsidRPr="00296030">
              <w:rPr>
                <w:rFonts w:asciiTheme="majorBidi" w:hAnsiTheme="majorBidi" w:cstheme="majorBidi"/>
                <w:sz w:val="24"/>
                <w:szCs w:val="24"/>
              </w:rPr>
              <w:t>%</w:t>
            </w:r>
          </w:p>
        </w:tc>
      </w:tr>
      <w:tr w:rsidR="006361A1" w:rsidRPr="00296030" w14:paraId="55A93059" w14:textId="77777777" w:rsidTr="00306DCF">
        <w:trPr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5" w:type="dxa"/>
          </w:tcPr>
          <w:p w14:paraId="710D2C77" w14:textId="148A9B15" w:rsidR="006361A1" w:rsidRPr="00296030" w:rsidRDefault="006361A1" w:rsidP="006361A1">
            <w:pPr>
              <w:pStyle w:val="TableParagraph"/>
              <w:spacing w:before="120" w:after="120"/>
              <w:ind w:left="108"/>
              <w:rPr>
                <w:rFonts w:asciiTheme="majorBidi" w:hAnsiTheme="majorBidi" w:cstheme="majorBidi"/>
                <w:sz w:val="24"/>
                <w:szCs w:val="24"/>
              </w:rPr>
            </w:pPr>
            <w:r w:rsidRPr="00296030">
              <w:rPr>
                <w:rFonts w:asciiTheme="majorBidi" w:hAnsiTheme="majorBidi" w:cstheme="majorBidi"/>
                <w:sz w:val="24"/>
                <w:szCs w:val="24"/>
              </w:rPr>
              <w:t>Response time</w:t>
            </w:r>
          </w:p>
        </w:tc>
        <w:tc>
          <w:tcPr>
            <w:tcW w:w="5660" w:type="dxa"/>
          </w:tcPr>
          <w:p w14:paraId="216FB616" w14:textId="660051D2" w:rsidR="006361A1" w:rsidRPr="00296030" w:rsidRDefault="006361A1" w:rsidP="006361A1">
            <w:pPr>
              <w:pStyle w:val="TableParagraph"/>
              <w:spacing w:before="120" w:after="120"/>
              <w:ind w:left="1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296030">
              <w:rPr>
                <w:rFonts w:asciiTheme="majorBidi" w:hAnsiTheme="majorBidi" w:cstheme="majorBidi"/>
                <w:sz w:val="24"/>
                <w:szCs w:val="24"/>
              </w:rPr>
              <w:t>1s</w:t>
            </w:r>
          </w:p>
        </w:tc>
      </w:tr>
      <w:tr w:rsidR="006361A1" w:rsidRPr="00296030" w14:paraId="4A87820A" w14:textId="77777777" w:rsidTr="00306D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5" w:type="dxa"/>
            <w:shd w:val="clear" w:color="auto" w:fill="FFFFFF" w:themeFill="background1"/>
          </w:tcPr>
          <w:p w14:paraId="56B0B5AD" w14:textId="532FBAF2" w:rsidR="006361A1" w:rsidRPr="00296030" w:rsidRDefault="006361A1" w:rsidP="006361A1">
            <w:pPr>
              <w:pStyle w:val="TableParagraph"/>
              <w:spacing w:before="120" w:after="120"/>
              <w:ind w:left="108"/>
              <w:rPr>
                <w:rFonts w:asciiTheme="majorBidi" w:hAnsiTheme="majorBidi" w:cstheme="majorBidi"/>
                <w:sz w:val="24"/>
                <w:szCs w:val="24"/>
              </w:rPr>
            </w:pPr>
            <w:r w:rsidRPr="00296030">
              <w:rPr>
                <w:rFonts w:asciiTheme="majorBidi" w:hAnsiTheme="majorBidi" w:cstheme="majorBidi"/>
                <w:sz w:val="24"/>
                <w:szCs w:val="24"/>
              </w:rPr>
              <w:t>Output Signal</w:t>
            </w:r>
          </w:p>
        </w:tc>
        <w:tc>
          <w:tcPr>
            <w:tcW w:w="5660" w:type="dxa"/>
            <w:shd w:val="clear" w:color="auto" w:fill="FFFFFF" w:themeFill="background1"/>
          </w:tcPr>
          <w:p w14:paraId="1D02A3C8" w14:textId="77777777" w:rsidR="006361A1" w:rsidRDefault="006361A1" w:rsidP="006361A1">
            <w:pPr>
              <w:pStyle w:val="TableParagraph"/>
              <w:spacing w:before="120" w:after="120"/>
              <w:ind w:left="1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Modbus </w:t>
            </w:r>
            <w:r w:rsidRPr="00296030">
              <w:rPr>
                <w:rFonts w:asciiTheme="majorBidi" w:hAnsiTheme="majorBidi" w:cstheme="majorBidi"/>
                <w:sz w:val="24"/>
                <w:szCs w:val="24"/>
              </w:rPr>
              <w:t>RS485</w:t>
            </w:r>
          </w:p>
          <w:p w14:paraId="0951FA5D" w14:textId="77777777" w:rsidR="006361A1" w:rsidRDefault="006361A1" w:rsidP="006361A1">
            <w:pPr>
              <w:pStyle w:val="TableParagraph"/>
              <w:spacing w:before="120" w:after="120"/>
              <w:ind w:left="1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32"/>
                <w:lang w:bidi="fa-IR"/>
              </w:rPr>
              <w:t>4</w:t>
            </w:r>
            <w:r w:rsidRPr="00411FAC">
              <w:rPr>
                <w:rFonts w:asciiTheme="majorBidi" w:hAnsiTheme="majorBidi" w:cstheme="majorBidi"/>
                <w:sz w:val="24"/>
                <w:szCs w:val="32"/>
                <w:lang w:bidi="fa-IR"/>
              </w:rPr>
              <w:t>-20</w:t>
            </w:r>
            <w:r>
              <w:rPr>
                <w:rFonts w:asciiTheme="majorBidi" w:hAnsiTheme="majorBidi" w:cstheme="majorBidi"/>
                <w:sz w:val="24"/>
                <w:szCs w:val="32"/>
                <w:lang w:bidi="fa-IR"/>
              </w:rPr>
              <w:t xml:space="preserve"> </w:t>
            </w:r>
            <w:r w:rsidRPr="00411FAC">
              <w:rPr>
                <w:rFonts w:asciiTheme="majorBidi" w:hAnsiTheme="majorBidi" w:cstheme="majorBidi"/>
                <w:sz w:val="24"/>
                <w:szCs w:val="32"/>
                <w:lang w:bidi="fa-IR"/>
              </w:rPr>
              <w:t>mA</w:t>
            </w:r>
          </w:p>
          <w:p w14:paraId="5436848A" w14:textId="28FE78EF" w:rsidR="006361A1" w:rsidRPr="00296030" w:rsidRDefault="006361A1" w:rsidP="006361A1">
            <w:pPr>
              <w:pStyle w:val="TableParagraph"/>
              <w:spacing w:before="120" w:after="120"/>
              <w:ind w:left="1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(D</w:t>
            </w:r>
            <w:r w:rsidRPr="00411FAC">
              <w:rPr>
                <w:rFonts w:asciiTheme="majorBidi" w:hAnsiTheme="majorBidi" w:cstheme="majorBidi"/>
                <w:sz w:val="24"/>
                <w:szCs w:val="24"/>
              </w:rPr>
              <w:t>epends on customer order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</w:tr>
      <w:tr w:rsidR="006361A1" w:rsidRPr="00296030" w14:paraId="406DC1F2" w14:textId="77777777" w:rsidTr="00306DCF">
        <w:trPr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5" w:type="dxa"/>
          </w:tcPr>
          <w:p w14:paraId="4B94A6A7" w14:textId="49A85A1F" w:rsidR="006361A1" w:rsidRPr="00296030" w:rsidRDefault="006361A1" w:rsidP="006361A1">
            <w:pPr>
              <w:pStyle w:val="TableParagraph"/>
              <w:spacing w:before="120" w:after="120"/>
              <w:ind w:left="108"/>
              <w:rPr>
                <w:rFonts w:asciiTheme="majorBidi" w:hAnsiTheme="majorBidi" w:cstheme="majorBidi"/>
                <w:sz w:val="24"/>
                <w:szCs w:val="24"/>
              </w:rPr>
            </w:pPr>
            <w:r w:rsidRPr="00296030">
              <w:rPr>
                <w:rFonts w:asciiTheme="majorBidi" w:hAnsiTheme="majorBidi" w:cstheme="majorBidi"/>
                <w:sz w:val="24"/>
                <w:szCs w:val="24"/>
              </w:rPr>
              <w:t xml:space="preserve">Operating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t</w:t>
            </w:r>
            <w:r w:rsidRPr="00296030">
              <w:rPr>
                <w:rFonts w:asciiTheme="majorBidi" w:hAnsiTheme="majorBidi" w:cstheme="majorBidi"/>
                <w:sz w:val="24"/>
                <w:szCs w:val="24"/>
              </w:rPr>
              <w:t>emperature</w:t>
            </w:r>
          </w:p>
        </w:tc>
        <w:tc>
          <w:tcPr>
            <w:tcW w:w="5660" w:type="dxa"/>
          </w:tcPr>
          <w:p w14:paraId="6855D8DF" w14:textId="4FE9387A" w:rsidR="006361A1" w:rsidRPr="00411FAC" w:rsidRDefault="006361A1" w:rsidP="006361A1">
            <w:pPr>
              <w:pStyle w:val="TableParagraph"/>
              <w:spacing w:before="120" w:after="120"/>
              <w:ind w:left="1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411FAC">
              <w:rPr>
                <w:rFonts w:asciiTheme="majorBidi" w:hAnsiTheme="majorBidi" w:cstheme="majorBidi"/>
                <w:sz w:val="24"/>
                <w:szCs w:val="24"/>
                <w:lang w:bidi="fa-IR"/>
              </w:rPr>
              <w:t>-5 ~ +65 (̊C)</w:t>
            </w:r>
          </w:p>
        </w:tc>
      </w:tr>
      <w:tr w:rsidR="006361A1" w:rsidRPr="00296030" w14:paraId="13CF89A6" w14:textId="77777777" w:rsidTr="00306D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5" w:type="dxa"/>
            <w:shd w:val="clear" w:color="auto" w:fill="FFFFFF" w:themeFill="background1"/>
          </w:tcPr>
          <w:p w14:paraId="4DB64013" w14:textId="4ABAB35B" w:rsidR="006361A1" w:rsidRPr="00296030" w:rsidRDefault="006361A1" w:rsidP="006361A1">
            <w:pPr>
              <w:pStyle w:val="TableParagraph"/>
              <w:spacing w:before="120" w:after="120"/>
              <w:ind w:left="108"/>
              <w:rPr>
                <w:rFonts w:asciiTheme="majorBidi" w:hAnsiTheme="majorBidi" w:cstheme="majorBidi"/>
                <w:sz w:val="24"/>
                <w:szCs w:val="24"/>
              </w:rPr>
            </w:pPr>
            <w:r w:rsidRPr="00296030">
              <w:rPr>
                <w:rFonts w:asciiTheme="majorBidi" w:hAnsiTheme="majorBidi" w:cstheme="majorBidi"/>
                <w:sz w:val="24"/>
                <w:szCs w:val="24"/>
              </w:rPr>
              <w:t>Cable length</w:t>
            </w:r>
          </w:p>
        </w:tc>
        <w:tc>
          <w:tcPr>
            <w:tcW w:w="5660" w:type="dxa"/>
            <w:shd w:val="clear" w:color="auto" w:fill="FFFFFF" w:themeFill="background1"/>
          </w:tcPr>
          <w:p w14:paraId="63C4E69A" w14:textId="741607A7" w:rsidR="006361A1" w:rsidRPr="00296030" w:rsidRDefault="006361A1" w:rsidP="006361A1">
            <w:pPr>
              <w:pStyle w:val="TableParagraph"/>
              <w:spacing w:before="120" w:after="120"/>
              <w:ind w:left="1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296030">
              <w:rPr>
                <w:rFonts w:asciiTheme="majorBidi" w:hAnsiTheme="majorBidi" w:cstheme="majorBidi"/>
                <w:sz w:val="24"/>
                <w:szCs w:val="24"/>
              </w:rPr>
              <w:t>Default: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  <w:r w:rsidRPr="00296030">
              <w:rPr>
                <w:rFonts w:asciiTheme="majorBidi" w:hAnsiTheme="majorBidi" w:cstheme="majorBidi"/>
                <w:sz w:val="24"/>
                <w:szCs w:val="24"/>
              </w:rPr>
              <w:t>m</w:t>
            </w:r>
          </w:p>
        </w:tc>
      </w:tr>
    </w:tbl>
    <w:p w14:paraId="5F710B1D" w14:textId="77777777" w:rsidR="00E40196" w:rsidRPr="001E1BDF" w:rsidRDefault="00E40196" w:rsidP="001E1BDF">
      <w:pPr>
        <w:pStyle w:val="SidebarText"/>
        <w:ind w:left="0"/>
        <w:rPr>
          <w:rFonts w:asciiTheme="minorBidi" w:hAnsiTheme="minorBidi"/>
          <w:sz w:val="24"/>
          <w:szCs w:val="36"/>
          <w:rtl/>
          <w:lang w:bidi="fa-IR"/>
        </w:rPr>
      </w:pPr>
    </w:p>
    <w:sectPr w:rsidR="00E40196" w:rsidRPr="001E1BDF" w:rsidSect="00894DC4">
      <w:headerReference w:type="default" r:id="rId12"/>
      <w:footerReference w:type="default" r:id="rId13"/>
      <w:headerReference w:type="first" r:id="rId14"/>
      <w:footerReference w:type="first" r:id="rId15"/>
      <w:type w:val="continuous"/>
      <w:pgSz w:w="12240" w:h="15840" w:code="1"/>
      <w:pgMar w:top="720" w:right="576" w:bottom="720" w:left="576" w:header="567" w:footer="1984" w:gutter="0"/>
      <w:cols w:space="505"/>
      <w:titlePg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3FB9A8" w14:textId="77777777" w:rsidR="00383990" w:rsidRDefault="00383990">
      <w:pPr>
        <w:spacing w:after="0"/>
      </w:pPr>
      <w:r>
        <w:separator/>
      </w:r>
    </w:p>
    <w:p w14:paraId="2AC24384" w14:textId="77777777" w:rsidR="00383990" w:rsidRDefault="00383990"/>
    <w:p w14:paraId="79A4DE7D" w14:textId="77777777" w:rsidR="00383990" w:rsidRDefault="00383990"/>
  </w:endnote>
  <w:endnote w:type="continuationSeparator" w:id="0">
    <w:p w14:paraId="07F393B7" w14:textId="77777777" w:rsidR="00383990" w:rsidRDefault="00383990">
      <w:pPr>
        <w:spacing w:after="0"/>
      </w:pPr>
      <w:r>
        <w:continuationSeparator/>
      </w:r>
    </w:p>
    <w:p w14:paraId="26769844" w14:textId="77777777" w:rsidR="00383990" w:rsidRDefault="00383990"/>
    <w:p w14:paraId="2EBC38CE" w14:textId="77777777" w:rsidR="00383990" w:rsidRDefault="0038399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1" w:fontKey="{5549E8E1-674B-49D3-829A-A0870326775A}"/>
    <w:embedBold r:id="rId2" w:fontKey="{EC19A87A-91A6-4775-A6AA-61632BD1A7C8}"/>
    <w:embedItalic r:id="rId3" w:fontKey="{E495C6EB-3204-4D4A-82B8-852C877D8958}"/>
    <w:embedBoldItalic r:id="rId4" w:fontKey="{0F1A7508-9BAA-4D7B-B12E-B934D425F11A}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  <w:embedRegular r:id="rId5" w:fontKey="{26171355-9CE0-4138-97BD-AFA60433C225}"/>
    <w:embedBold r:id="rId6" w:fontKey="{8FD77F5D-6909-4E20-A0B0-8C89EF38382E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7" w:fontKey="{3E5E1408-80A5-4F08-A09D-2DB72577CB86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Traffic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8" w:fontKey="{05D02E27-D414-45F0-8BFD-6E2BF11BB40D}"/>
    <w:embedBold r:id="rId9" w:fontKey="{92A6D858-AF0E-4ED7-AF4F-B55E357151C7}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  <w:embedRegular r:id="rId10" w:fontKey="{984AE43D-8F60-4567-9617-BDA86B931E1F}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Bold r:id="rId11" w:fontKey="{506BCFF0-A27C-4046-B423-0FF5A66D8A3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1C5E97" w14:textId="6AF01E7F" w:rsidR="00CB4BDD" w:rsidRPr="00D7175A" w:rsidRDefault="002C1FA6" w:rsidP="00D7175A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B990111" wp14:editId="6861EACA">
              <wp:simplePos x="0" y="0"/>
              <wp:positionH relativeFrom="margin">
                <wp:posOffset>56881</wp:posOffset>
              </wp:positionH>
              <wp:positionV relativeFrom="paragraph">
                <wp:posOffset>318651</wp:posOffset>
              </wp:positionV>
              <wp:extent cx="7096125" cy="1024965"/>
              <wp:effectExtent l="0" t="0" r="9525" b="3810"/>
              <wp:wrapNone/>
              <wp:docPr id="11" name="Group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96125" cy="1024965"/>
                        <a:chOff x="52613" y="245660"/>
                        <a:chExt cx="7096731" cy="1025296"/>
                      </a:xfrm>
                    </wpg:grpSpPr>
                    <wps:wsp>
                      <wps:cNvPr id="14" name="Text Box 178"/>
                      <wps:cNvSpPr txBox="1"/>
                      <wps:spPr>
                        <a:xfrm>
                          <a:off x="103505" y="292421"/>
                          <a:ext cx="7016115" cy="978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5D09FC" w14:textId="75D20878" w:rsidR="0091738C" w:rsidRPr="00FD5962" w:rsidRDefault="0091738C" w:rsidP="0091738C">
                            <w:pPr>
                              <w:pStyle w:val="NoSpacing"/>
                              <w:ind w:left="360"/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  <w:rtl/>
                              </w:rPr>
                            </w:pPr>
                            <w:r w:rsidRPr="00FD5962"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</w:rPr>
                              <w:t>Rad Hesgar Melal C</w:t>
                            </w:r>
                            <w:r w:rsidR="00AC77DD"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</w:rPr>
                              <w:t>o.</w:t>
                            </w:r>
                          </w:p>
                          <w:p w14:paraId="6654D93E" w14:textId="77777777" w:rsidR="0091738C" w:rsidRPr="00FD5962" w:rsidRDefault="0091738C" w:rsidP="0091738C">
                            <w:pPr>
                              <w:pStyle w:val="NoSpacing"/>
                              <w:ind w:left="360"/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FD5962"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  <w:lang w:bidi="fa-IR"/>
                              </w:rPr>
                              <w:t>Tel. +98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  <w:lang w:bidi="fa-IR"/>
                              </w:rPr>
                              <w:t xml:space="preserve"> 991 270 9948</w:t>
                            </w:r>
                          </w:p>
                          <w:p w14:paraId="601F116A" w14:textId="77777777" w:rsidR="0091738C" w:rsidRPr="00FD5962" w:rsidRDefault="0091738C" w:rsidP="0091738C">
                            <w:pPr>
                              <w:pStyle w:val="NoSpacing"/>
                              <w:ind w:left="360"/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  <w:lang w:bidi="fa-IR"/>
                              </w:rPr>
                            </w:pPr>
                            <w:hyperlink r:id="rId1" w:history="1">
                              <w:r w:rsidRPr="00FD5962">
                                <w:rPr>
                                  <w:rStyle w:val="Hyperlink"/>
                                  <w:rFonts w:ascii="Arial" w:hAnsi="Arial" w:cs="Arial"/>
                                  <w:b/>
                                  <w:bCs/>
                                  <w:color w:val="00B0F0"/>
                                  <w:sz w:val="20"/>
                                  <w:szCs w:val="20"/>
                                  <w:lang w:bidi="fa-IR"/>
                                </w:rPr>
                                <w:t>www.radhesgar.com</w:t>
                              </w:r>
                            </w:hyperlink>
                          </w:p>
                          <w:p w14:paraId="22EBECF2" w14:textId="77777777" w:rsidR="0091738C" w:rsidRPr="00FD5962" w:rsidRDefault="0091738C" w:rsidP="0091738C">
                            <w:pPr>
                              <w:pStyle w:val="NoSpacing"/>
                              <w:ind w:left="360"/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</w:rPr>
                            </w:pPr>
                            <w:r w:rsidRPr="00FD5962"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  <w:lang w:bidi="fa-IR"/>
                              </w:rPr>
                              <w:t>radhesgar@gmail.com</w:t>
                            </w:r>
                          </w:p>
                          <w:p w14:paraId="4FEDC6CC" w14:textId="77777777" w:rsidR="0091738C" w:rsidRPr="002474A2" w:rsidRDefault="0091738C" w:rsidP="0091738C">
                            <w:pPr>
                              <w:pStyle w:val="NoSpacing"/>
                              <w:ind w:left="360"/>
                              <w:jc w:val="right"/>
                              <w:rPr>
                                <w:rFonts w:cs="B Nazanin"/>
                                <w:b/>
                                <w:bCs/>
                                <w:color w:val="E84C22" w:themeColor="accen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="horz" wrap="square" lIns="45720" tIns="9144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22" name="Group 22"/>
                      <wpg:cNvGrpSpPr/>
                      <wpg:grpSpPr>
                        <a:xfrm>
                          <a:off x="1924334" y="245660"/>
                          <a:ext cx="4941570" cy="481965"/>
                          <a:chOff x="0" y="0"/>
                          <a:chExt cx="5199140" cy="482400"/>
                        </a:xfrm>
                      </wpg:grpSpPr>
                      <wps:wsp>
                        <wps:cNvPr id="23" name="Rectangle 10"/>
                        <wps:cNvSpPr/>
                        <wps:spPr>
                          <a:xfrm flipH="1">
                            <a:off x="23854" y="7952"/>
                            <a:ext cx="5175286" cy="474448"/>
                          </a:xfrm>
                          <a:custGeom>
                            <a:avLst/>
                            <a:gdLst>
                              <a:gd name="connsiteX0" fmla="*/ 0 w 2240281"/>
                              <a:gd name="connsiteY0" fmla="*/ 0 h 822960"/>
                              <a:gd name="connsiteX1" fmla="*/ 2240281 w 2240281"/>
                              <a:gd name="connsiteY1" fmla="*/ 0 h 822960"/>
                              <a:gd name="connsiteX2" fmla="*/ 2240281 w 2240281"/>
                              <a:gd name="connsiteY2" fmla="*/ 822960 h 822960"/>
                              <a:gd name="connsiteX3" fmla="*/ 0 w 2240281"/>
                              <a:gd name="connsiteY3" fmla="*/ 822960 h 822960"/>
                              <a:gd name="connsiteX4" fmla="*/ 0 w 2240281"/>
                              <a:gd name="connsiteY4" fmla="*/ 0 h 822960"/>
                              <a:gd name="connsiteX0" fmla="*/ 0 w 2240281"/>
                              <a:gd name="connsiteY0" fmla="*/ 0 h 822960"/>
                              <a:gd name="connsiteX1" fmla="*/ 2240281 w 2240281"/>
                              <a:gd name="connsiteY1" fmla="*/ 0 h 822960"/>
                              <a:gd name="connsiteX2" fmla="*/ 1659256 w 2240281"/>
                              <a:gd name="connsiteY2" fmla="*/ 222885 h 822960"/>
                              <a:gd name="connsiteX3" fmla="*/ 0 w 2240281"/>
                              <a:gd name="connsiteY3" fmla="*/ 822960 h 822960"/>
                              <a:gd name="connsiteX4" fmla="*/ 0 w 2240281"/>
                              <a:gd name="connsiteY4" fmla="*/ 0 h 82296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240281" h="822960">
                                <a:moveTo>
                                  <a:pt x="0" y="0"/>
                                </a:moveTo>
                                <a:lnTo>
                                  <a:pt x="2240281" y="0"/>
                                </a:lnTo>
                                <a:lnTo>
                                  <a:pt x="1659256" y="222885"/>
                                </a:lnTo>
                                <a:lnTo>
                                  <a:pt x="0" y="822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 flipH="1">
                            <a:off x="0" y="0"/>
                            <a:ext cx="5196202" cy="480004"/>
                          </a:xfrm>
                          <a:prstGeom prst="rect">
                            <a:avLst/>
                          </a:prstGeom>
                          <a:blipFill>
                            <a:blip r:embed="rId2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26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52613" y="588590"/>
                          <a:ext cx="7096731" cy="6239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F05381" w14:textId="77777777" w:rsidR="0091738C" w:rsidRDefault="0091738C" w:rsidP="0091738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B990111" id="Group 11" o:spid="_x0000_s1026" style="position:absolute;margin-left:4.5pt;margin-top:25.1pt;width:558.75pt;height:80.7pt;z-index:251665408;mso-position-horizontal-relative:margin;mso-width-relative:margin;mso-height-relative:margin" coordorigin="526,2456" coordsize="70967,10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8" o:spid="_x0000_s1027" type="#_x0000_t202" style="position:absolute;left:1035;top:2924;width:70161;height:9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" filled="f" stroked="f" strokeweight=".5pt">
                <v:textbox inset="3.6pt,7.2pt,0,0">
                  <w:txbxContent>
                    <w:p w14:paraId="225D09FC" w14:textId="75D20878" w:rsidR="0091738C" w:rsidRPr="00FD5962" w:rsidRDefault="0091738C" w:rsidP="0091738C">
                      <w:pPr>
                        <w:pStyle w:val="NoSpacing"/>
                        <w:ind w:left="360"/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  <w:rtl/>
                        </w:rPr>
                      </w:pPr>
                      <w:r w:rsidRPr="00FD5962"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</w:rPr>
                        <w:t>Rad Hesgar Melal C</w:t>
                      </w:r>
                      <w:r w:rsidR="00AC77DD"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</w:rPr>
                        <w:t>o.</w:t>
                      </w:r>
                    </w:p>
                    <w:p w14:paraId="6654D93E" w14:textId="77777777" w:rsidR="0091738C" w:rsidRPr="00FD5962" w:rsidRDefault="0091738C" w:rsidP="0091738C">
                      <w:pPr>
                        <w:pStyle w:val="NoSpacing"/>
                        <w:ind w:left="360"/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  <w:lang w:bidi="fa-IR"/>
                        </w:rPr>
                      </w:pPr>
                      <w:r w:rsidRPr="00FD5962"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  <w:lang w:bidi="fa-IR"/>
                        </w:rPr>
                        <w:t>Tel. +98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  <w:lang w:bidi="fa-IR"/>
                        </w:rPr>
                        <w:t xml:space="preserve"> 991 270 9948</w:t>
                      </w:r>
                    </w:p>
                    <w:p w14:paraId="601F116A" w14:textId="77777777" w:rsidR="0091738C" w:rsidRPr="00FD5962" w:rsidRDefault="0091738C" w:rsidP="0091738C">
                      <w:pPr>
                        <w:pStyle w:val="NoSpacing"/>
                        <w:ind w:left="360"/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  <w:lang w:bidi="fa-IR"/>
                        </w:rPr>
                      </w:pPr>
                      <w:hyperlink r:id="rId3" w:history="1">
                        <w:r w:rsidRPr="00FD5962">
                          <w:rPr>
                            <w:rStyle w:val="Hyperlink"/>
                            <w:rFonts w:ascii="Arial" w:hAnsi="Arial" w:cs="Arial"/>
                            <w:b/>
                            <w:bCs/>
                            <w:color w:val="00B0F0"/>
                            <w:sz w:val="20"/>
                            <w:szCs w:val="20"/>
                            <w:lang w:bidi="fa-IR"/>
                          </w:rPr>
                          <w:t>www.radhesgar.com</w:t>
                        </w:r>
                      </w:hyperlink>
                    </w:p>
                    <w:p w14:paraId="22EBECF2" w14:textId="77777777" w:rsidR="0091738C" w:rsidRPr="00FD5962" w:rsidRDefault="0091738C" w:rsidP="0091738C">
                      <w:pPr>
                        <w:pStyle w:val="NoSpacing"/>
                        <w:ind w:left="360"/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</w:rPr>
                      </w:pPr>
                      <w:r w:rsidRPr="00FD5962"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  <w:lang w:bidi="fa-IR"/>
                        </w:rPr>
                        <w:t>radhesgar@gmail.com</w:t>
                      </w:r>
                    </w:p>
                    <w:p w14:paraId="4FEDC6CC" w14:textId="77777777" w:rsidR="0091738C" w:rsidRPr="002474A2" w:rsidRDefault="0091738C" w:rsidP="0091738C">
                      <w:pPr>
                        <w:pStyle w:val="NoSpacing"/>
                        <w:ind w:left="360"/>
                        <w:jc w:val="right"/>
                        <w:rPr>
                          <w:rFonts w:cs="B Nazanin"/>
                          <w:b/>
                          <w:bCs/>
                          <w:color w:val="E84C22" w:themeColor="accen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group id="Group 22" o:spid="_x0000_s1028" style="position:absolute;left:19243;top:2456;width:49416;height:4820" coordsize="51991,4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<v:shape id="Rectangle 10" o:spid="_x0000_s1029" style="position:absolute;left:238;top:79;width:51753;height:4745;flip:x;visibility:visible;mso-wrap-style:square;v-text-anchor:middle" coordsize="2240281,82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" path="m,l2240281,,1659256,222885,,822960,,xe" fillcolor="#00b0f0" stroked="f" strokeweight="2pt">
                  <v:path arrowok="t" o:connecttype="custom" o:connectlocs="0,0;5175286,0;3833057,128496;0,474448;0,0" o:connectangles="0,0,0,0,0"/>
                </v:shape>
                <v:rect id="Rectangle 24" o:spid="_x0000_s1030" style="position:absolute;width:51962;height:480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" stroked="f" strokeweight="2pt">
                  <v:fill r:id="rId4" o:title="" recolor="t" rotate="t" type="frame"/>
                </v:rect>
              </v:group>
              <v:shape id="Text Box 2" o:spid="_x0000_s1031" type="#_x0000_t202" style="position:absolute;left:526;top:5885;width:70967;height:6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Kr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NhnsLfl/gD5PoXAAD//wMAUEsBAi0AFAAGAAgAAAAhANvh9svuAAAAhQEAABMAAAAAAAAAAAAA&#10;AAAAAAAAAFtDb250ZW50X1R5cGVzXS54bWxQSwECLQAUAAYACAAAACEAWvQsW78AAAAVAQAACwAA&#10;AAAAAAAAAAAAAAAfAQAAX3JlbHMvLnJlbHNQSwECLQAUAAYACAAAACEAckkiq8MAAADbAAAADwAA&#10;AAAAAAAAAAAAAAAHAgAAZHJzL2Rvd25yZXYueG1sUEsFBgAAAAADAAMAtwAAAPcCAAAAAA==&#10;" filled="f" stroked="f">
                <v:textbox>
                  <w:txbxContent>
                    <w:p w14:paraId="6FF05381" w14:textId="77777777" w:rsidR="0091738C" w:rsidRDefault="0091738C" w:rsidP="0091738C"/>
                  </w:txbxContent>
                </v:textbox>
              </v:shape>
              <w10:wrap anchorx="margin"/>
            </v:group>
          </w:pict>
        </mc:Fallback>
      </mc:AlternateContent>
    </w:r>
    <w:r>
      <w:rPr>
        <w:rFonts w:ascii="Arial" w:hAnsi="Arial" w:cs="Arial"/>
        <w:b/>
        <w:bCs/>
        <w:noProof/>
        <w:color w:val="00B0F0"/>
        <w:sz w:val="20"/>
        <w:szCs w:val="20"/>
      </w:rPr>
      <w:drawing>
        <wp:anchor distT="0" distB="0" distL="114300" distR="114300" simplePos="0" relativeHeight="251667456" behindDoc="0" locked="0" layoutInCell="1" allowOverlap="1" wp14:anchorId="570288C6" wp14:editId="18CED1F2">
          <wp:simplePos x="0" y="0"/>
          <wp:positionH relativeFrom="margin">
            <wp:align>center</wp:align>
          </wp:positionH>
          <wp:positionV relativeFrom="paragraph">
            <wp:posOffset>500924</wp:posOffset>
          </wp:positionV>
          <wp:extent cx="1175385" cy="565785"/>
          <wp:effectExtent l="0" t="0" r="0" b="5715"/>
          <wp:wrapThrough wrapText="bothSides">
            <wp:wrapPolygon edited="0">
              <wp:start x="700" y="0"/>
              <wp:lineTo x="700" y="21091"/>
              <wp:lineTo x="20655" y="21091"/>
              <wp:lineTo x="21005" y="17455"/>
              <wp:lineTo x="19955" y="13818"/>
              <wp:lineTo x="18904" y="13091"/>
              <wp:lineTo x="20305" y="9455"/>
              <wp:lineTo x="20305" y="5091"/>
              <wp:lineTo x="18554" y="0"/>
              <wp:lineTo x="700" y="0"/>
            </wp:wrapPolygon>
          </wp:wrapThrough>
          <wp:docPr id="2039881385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 rotWithShape="1"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6858" b="24952"/>
                  <a:stretch/>
                </pic:blipFill>
                <pic:spPr bwMode="auto">
                  <a:xfrm>
                    <a:off x="0" y="0"/>
                    <a:ext cx="1175385" cy="5657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B8F968" w14:textId="77777777" w:rsidR="002C1FA6" w:rsidRPr="00D7175A" w:rsidRDefault="002C1FA6" w:rsidP="002C1FA6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2A44E572" wp14:editId="30231803">
              <wp:simplePos x="0" y="0"/>
              <wp:positionH relativeFrom="margin">
                <wp:posOffset>56881</wp:posOffset>
              </wp:positionH>
              <wp:positionV relativeFrom="paragraph">
                <wp:posOffset>318651</wp:posOffset>
              </wp:positionV>
              <wp:extent cx="7096125" cy="1024965"/>
              <wp:effectExtent l="0" t="0" r="9525" b="3810"/>
              <wp:wrapNone/>
              <wp:docPr id="369073718" name="Group 3690737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96125" cy="1024965"/>
                        <a:chOff x="52613" y="245660"/>
                        <a:chExt cx="7096731" cy="1025296"/>
                      </a:xfrm>
                    </wpg:grpSpPr>
                    <wps:wsp>
                      <wps:cNvPr id="1745441120" name="Text Box 178"/>
                      <wps:cNvSpPr txBox="1"/>
                      <wps:spPr>
                        <a:xfrm>
                          <a:off x="103505" y="292421"/>
                          <a:ext cx="7016115" cy="978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F6FB83" w14:textId="77777777" w:rsidR="002C1FA6" w:rsidRPr="00FD5962" w:rsidRDefault="002C1FA6" w:rsidP="002C1FA6">
                            <w:pPr>
                              <w:pStyle w:val="NoSpacing"/>
                              <w:ind w:left="360"/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  <w:rtl/>
                              </w:rPr>
                            </w:pPr>
                            <w:r w:rsidRPr="00FD5962"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</w:rPr>
                              <w:t>Rad Hesgar Melal C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</w:rPr>
                              <w:t>o.</w:t>
                            </w:r>
                          </w:p>
                          <w:p w14:paraId="321BA6D5" w14:textId="77777777" w:rsidR="002C1FA6" w:rsidRPr="00FD5962" w:rsidRDefault="002C1FA6" w:rsidP="002C1FA6">
                            <w:pPr>
                              <w:pStyle w:val="NoSpacing"/>
                              <w:ind w:left="360"/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FD5962"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  <w:lang w:bidi="fa-IR"/>
                              </w:rPr>
                              <w:t>Tel. +98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  <w:lang w:bidi="fa-IR"/>
                              </w:rPr>
                              <w:t xml:space="preserve"> 991 270 9948</w:t>
                            </w:r>
                          </w:p>
                          <w:p w14:paraId="69DC15D7" w14:textId="77777777" w:rsidR="002C1FA6" w:rsidRPr="00FD5962" w:rsidRDefault="002C1FA6" w:rsidP="002C1FA6">
                            <w:pPr>
                              <w:pStyle w:val="NoSpacing"/>
                              <w:ind w:left="360"/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  <w:lang w:bidi="fa-IR"/>
                              </w:rPr>
                            </w:pPr>
                            <w:hyperlink r:id="rId1" w:history="1">
                              <w:r w:rsidRPr="00FD5962">
                                <w:rPr>
                                  <w:rStyle w:val="Hyperlink"/>
                                  <w:rFonts w:ascii="Arial" w:hAnsi="Arial" w:cs="Arial"/>
                                  <w:b/>
                                  <w:bCs/>
                                  <w:color w:val="00B0F0"/>
                                  <w:sz w:val="20"/>
                                  <w:szCs w:val="20"/>
                                  <w:lang w:bidi="fa-IR"/>
                                </w:rPr>
                                <w:t>www.radhesgar.com</w:t>
                              </w:r>
                            </w:hyperlink>
                          </w:p>
                          <w:p w14:paraId="3B3EB87D" w14:textId="77777777" w:rsidR="002C1FA6" w:rsidRPr="00FD5962" w:rsidRDefault="002C1FA6" w:rsidP="002C1FA6">
                            <w:pPr>
                              <w:pStyle w:val="NoSpacing"/>
                              <w:ind w:left="360"/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</w:rPr>
                            </w:pPr>
                            <w:r w:rsidRPr="00FD5962"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  <w:lang w:bidi="fa-IR"/>
                              </w:rPr>
                              <w:t>radhesgar@gmail.com</w:t>
                            </w:r>
                          </w:p>
                          <w:p w14:paraId="70387603" w14:textId="77777777" w:rsidR="002C1FA6" w:rsidRPr="002474A2" w:rsidRDefault="002C1FA6" w:rsidP="002C1FA6">
                            <w:pPr>
                              <w:pStyle w:val="NoSpacing"/>
                              <w:ind w:left="360"/>
                              <w:jc w:val="right"/>
                              <w:rPr>
                                <w:rFonts w:cs="B Nazanin"/>
                                <w:b/>
                                <w:bCs/>
                                <w:color w:val="E84C22" w:themeColor="accen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="horz" wrap="square" lIns="45720" tIns="9144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444087178" name="Group 444087178"/>
                      <wpg:cNvGrpSpPr/>
                      <wpg:grpSpPr>
                        <a:xfrm>
                          <a:off x="1924334" y="245660"/>
                          <a:ext cx="4941570" cy="481965"/>
                          <a:chOff x="0" y="0"/>
                          <a:chExt cx="5199140" cy="482400"/>
                        </a:xfrm>
                      </wpg:grpSpPr>
                      <wps:wsp>
                        <wps:cNvPr id="558020240" name="Rectangle 10"/>
                        <wps:cNvSpPr/>
                        <wps:spPr>
                          <a:xfrm flipH="1">
                            <a:off x="23854" y="7952"/>
                            <a:ext cx="5175286" cy="474448"/>
                          </a:xfrm>
                          <a:custGeom>
                            <a:avLst/>
                            <a:gdLst>
                              <a:gd name="connsiteX0" fmla="*/ 0 w 2240281"/>
                              <a:gd name="connsiteY0" fmla="*/ 0 h 822960"/>
                              <a:gd name="connsiteX1" fmla="*/ 2240281 w 2240281"/>
                              <a:gd name="connsiteY1" fmla="*/ 0 h 822960"/>
                              <a:gd name="connsiteX2" fmla="*/ 2240281 w 2240281"/>
                              <a:gd name="connsiteY2" fmla="*/ 822960 h 822960"/>
                              <a:gd name="connsiteX3" fmla="*/ 0 w 2240281"/>
                              <a:gd name="connsiteY3" fmla="*/ 822960 h 822960"/>
                              <a:gd name="connsiteX4" fmla="*/ 0 w 2240281"/>
                              <a:gd name="connsiteY4" fmla="*/ 0 h 822960"/>
                              <a:gd name="connsiteX0" fmla="*/ 0 w 2240281"/>
                              <a:gd name="connsiteY0" fmla="*/ 0 h 822960"/>
                              <a:gd name="connsiteX1" fmla="*/ 2240281 w 2240281"/>
                              <a:gd name="connsiteY1" fmla="*/ 0 h 822960"/>
                              <a:gd name="connsiteX2" fmla="*/ 1659256 w 2240281"/>
                              <a:gd name="connsiteY2" fmla="*/ 222885 h 822960"/>
                              <a:gd name="connsiteX3" fmla="*/ 0 w 2240281"/>
                              <a:gd name="connsiteY3" fmla="*/ 822960 h 822960"/>
                              <a:gd name="connsiteX4" fmla="*/ 0 w 2240281"/>
                              <a:gd name="connsiteY4" fmla="*/ 0 h 82296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240281" h="822960">
                                <a:moveTo>
                                  <a:pt x="0" y="0"/>
                                </a:moveTo>
                                <a:lnTo>
                                  <a:pt x="2240281" y="0"/>
                                </a:lnTo>
                                <a:lnTo>
                                  <a:pt x="1659256" y="222885"/>
                                </a:lnTo>
                                <a:lnTo>
                                  <a:pt x="0" y="822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922360" name="Rectangle 215922360"/>
                        <wps:cNvSpPr/>
                        <wps:spPr>
                          <a:xfrm flipH="1">
                            <a:off x="0" y="0"/>
                            <a:ext cx="5196202" cy="480004"/>
                          </a:xfrm>
                          <a:prstGeom prst="rect">
                            <a:avLst/>
                          </a:prstGeom>
                          <a:blipFill>
                            <a:blip r:embed="rId2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91977776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52613" y="588590"/>
                          <a:ext cx="7096731" cy="6239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1452CA" w14:textId="77777777" w:rsidR="002C1FA6" w:rsidRDefault="002C1FA6" w:rsidP="002C1FA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A44E572" id="Group 369073718" o:spid="_x0000_s1032" style="position:absolute;margin-left:4.5pt;margin-top:25.1pt;width:558.75pt;height:80.7pt;z-index:251669504;mso-position-horizontal-relative:margin;mso-width-relative:margin;mso-height-relative:margin" coordorigin="526,2456" coordsize="70967,10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8" o:spid="_x0000_s1033" type="#_x0000_t202" style="position:absolute;left:1035;top:2924;width:70161;height:9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" filled="f" stroked="f" strokeweight=".5pt">
                <v:textbox inset="3.6pt,7.2pt,0,0">
                  <w:txbxContent>
                    <w:p w14:paraId="24F6FB83" w14:textId="77777777" w:rsidR="002C1FA6" w:rsidRPr="00FD5962" w:rsidRDefault="002C1FA6" w:rsidP="002C1FA6">
                      <w:pPr>
                        <w:pStyle w:val="NoSpacing"/>
                        <w:ind w:left="360"/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  <w:rtl/>
                        </w:rPr>
                      </w:pPr>
                      <w:r w:rsidRPr="00FD5962"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</w:rPr>
                        <w:t>Rad Hesgar Melal C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</w:rPr>
                        <w:t>o.</w:t>
                      </w:r>
                    </w:p>
                    <w:p w14:paraId="321BA6D5" w14:textId="77777777" w:rsidR="002C1FA6" w:rsidRPr="00FD5962" w:rsidRDefault="002C1FA6" w:rsidP="002C1FA6">
                      <w:pPr>
                        <w:pStyle w:val="NoSpacing"/>
                        <w:ind w:left="360"/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  <w:lang w:bidi="fa-IR"/>
                        </w:rPr>
                      </w:pPr>
                      <w:r w:rsidRPr="00FD5962"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  <w:lang w:bidi="fa-IR"/>
                        </w:rPr>
                        <w:t>Tel. +98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  <w:lang w:bidi="fa-IR"/>
                        </w:rPr>
                        <w:t xml:space="preserve"> 991 270 9948</w:t>
                      </w:r>
                    </w:p>
                    <w:p w14:paraId="69DC15D7" w14:textId="77777777" w:rsidR="002C1FA6" w:rsidRPr="00FD5962" w:rsidRDefault="002C1FA6" w:rsidP="002C1FA6">
                      <w:pPr>
                        <w:pStyle w:val="NoSpacing"/>
                        <w:ind w:left="360"/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  <w:lang w:bidi="fa-IR"/>
                        </w:rPr>
                      </w:pPr>
                      <w:hyperlink r:id="rId3" w:history="1">
                        <w:r w:rsidRPr="00FD5962">
                          <w:rPr>
                            <w:rStyle w:val="Hyperlink"/>
                            <w:rFonts w:ascii="Arial" w:hAnsi="Arial" w:cs="Arial"/>
                            <w:b/>
                            <w:bCs/>
                            <w:color w:val="00B0F0"/>
                            <w:sz w:val="20"/>
                            <w:szCs w:val="20"/>
                            <w:lang w:bidi="fa-IR"/>
                          </w:rPr>
                          <w:t>www.radhesgar.com</w:t>
                        </w:r>
                      </w:hyperlink>
                    </w:p>
                    <w:p w14:paraId="3B3EB87D" w14:textId="77777777" w:rsidR="002C1FA6" w:rsidRPr="00FD5962" w:rsidRDefault="002C1FA6" w:rsidP="002C1FA6">
                      <w:pPr>
                        <w:pStyle w:val="NoSpacing"/>
                        <w:ind w:left="360"/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</w:rPr>
                      </w:pPr>
                      <w:r w:rsidRPr="00FD5962"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  <w:lang w:bidi="fa-IR"/>
                        </w:rPr>
                        <w:t>radhesgar@gmail.com</w:t>
                      </w:r>
                    </w:p>
                    <w:p w14:paraId="70387603" w14:textId="77777777" w:rsidR="002C1FA6" w:rsidRPr="002474A2" w:rsidRDefault="002C1FA6" w:rsidP="002C1FA6">
                      <w:pPr>
                        <w:pStyle w:val="NoSpacing"/>
                        <w:ind w:left="360"/>
                        <w:jc w:val="right"/>
                        <w:rPr>
                          <w:rFonts w:cs="B Nazanin"/>
                          <w:b/>
                          <w:bCs/>
                          <w:color w:val="E84C22" w:themeColor="accen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group id="Group 444087178" o:spid="_x0000_s1034" style="position:absolute;left:19243;top:2456;width:49416;height:4820" coordsize="51991,4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">
                <v:shape id="Rectangle 10" o:spid="_x0000_s1035" style="position:absolute;left:238;top:79;width:51753;height:4745;flip:x;visibility:visible;mso-wrap-style:square;v-text-anchor:middle" coordsize="2240281,82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" path="m,l2240281,,1659256,222885,,822960,,xe" fillcolor="#00b0f0" stroked="f" strokeweight="2pt">
                  <v:path arrowok="t" o:connecttype="custom" o:connectlocs="0,0;5175286,0;3833057,128496;0,474448;0,0" o:connectangles="0,0,0,0,0"/>
                </v:shape>
                <v:rect id="Rectangle 215922360" o:spid="_x0000_s1036" style="position:absolute;width:51962;height:480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" stroked="f" strokeweight="2pt">
                  <v:fill r:id="rId4" o:title="" recolor="t" rotate="t" type="frame"/>
                </v:rect>
              </v:group>
              <v:shape id="Text Box 2" o:spid="_x0000_s1037" type="#_x0000_t202" style="position:absolute;left:526;top:5885;width:70967;height:6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" filled="f" stroked="f">
                <v:textbox>
                  <w:txbxContent>
                    <w:p w14:paraId="411452CA" w14:textId="77777777" w:rsidR="002C1FA6" w:rsidRDefault="002C1FA6" w:rsidP="002C1FA6"/>
                  </w:txbxContent>
                </v:textbox>
              </v:shape>
              <w10:wrap anchorx="margin"/>
            </v:group>
          </w:pict>
        </mc:Fallback>
      </mc:AlternateContent>
    </w:r>
    <w:r>
      <w:rPr>
        <w:rFonts w:ascii="Arial" w:hAnsi="Arial" w:cs="Arial"/>
        <w:b/>
        <w:bCs/>
        <w:noProof/>
        <w:color w:val="00B0F0"/>
        <w:sz w:val="20"/>
        <w:szCs w:val="20"/>
      </w:rPr>
      <w:drawing>
        <wp:anchor distT="0" distB="0" distL="114300" distR="114300" simplePos="0" relativeHeight="251670528" behindDoc="0" locked="0" layoutInCell="1" allowOverlap="1" wp14:anchorId="4D5CFD83" wp14:editId="03765CF1">
          <wp:simplePos x="0" y="0"/>
          <wp:positionH relativeFrom="margin">
            <wp:align>center</wp:align>
          </wp:positionH>
          <wp:positionV relativeFrom="paragraph">
            <wp:posOffset>500924</wp:posOffset>
          </wp:positionV>
          <wp:extent cx="1175385" cy="565785"/>
          <wp:effectExtent l="0" t="0" r="0" b="5715"/>
          <wp:wrapThrough wrapText="bothSides">
            <wp:wrapPolygon edited="0">
              <wp:start x="700" y="0"/>
              <wp:lineTo x="700" y="21091"/>
              <wp:lineTo x="20655" y="21091"/>
              <wp:lineTo x="21005" y="17455"/>
              <wp:lineTo x="19955" y="13818"/>
              <wp:lineTo x="18904" y="13091"/>
              <wp:lineTo x="20305" y="9455"/>
              <wp:lineTo x="20305" y="5091"/>
              <wp:lineTo x="18554" y="0"/>
              <wp:lineTo x="700" y="0"/>
            </wp:wrapPolygon>
          </wp:wrapThrough>
          <wp:docPr id="1828773691" name="Picture 182877369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 rotWithShape="1"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6858" b="24952"/>
                  <a:stretch/>
                </pic:blipFill>
                <pic:spPr bwMode="auto">
                  <a:xfrm>
                    <a:off x="0" y="0"/>
                    <a:ext cx="1175385" cy="5657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07C844D" w14:textId="594E1E8D" w:rsidR="00894DC4" w:rsidRPr="002C1FA6" w:rsidRDefault="00894DC4" w:rsidP="002C1F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22BB4C" w14:textId="77777777" w:rsidR="00383990" w:rsidRDefault="00383990">
      <w:pPr>
        <w:spacing w:after="0"/>
      </w:pPr>
      <w:r>
        <w:separator/>
      </w:r>
    </w:p>
    <w:p w14:paraId="64780123" w14:textId="77777777" w:rsidR="00383990" w:rsidRDefault="00383990"/>
    <w:p w14:paraId="6AD09432" w14:textId="77777777" w:rsidR="00383990" w:rsidRDefault="00383990"/>
  </w:footnote>
  <w:footnote w:type="continuationSeparator" w:id="0">
    <w:p w14:paraId="43BBDCB9" w14:textId="77777777" w:rsidR="00383990" w:rsidRDefault="00383990">
      <w:pPr>
        <w:spacing w:after="0"/>
      </w:pPr>
      <w:r>
        <w:continuationSeparator/>
      </w:r>
    </w:p>
    <w:p w14:paraId="190F7A2E" w14:textId="77777777" w:rsidR="00383990" w:rsidRDefault="00383990"/>
    <w:p w14:paraId="01CEE971" w14:textId="77777777" w:rsidR="00383990" w:rsidRDefault="0038399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055BD3" w14:textId="71913AFA" w:rsidR="00A24B3E" w:rsidRDefault="00A24B3E">
    <w:pPr>
      <w:pStyle w:val="NoSpacing"/>
      <w:ind w:left="-218"/>
    </w:pPr>
    <w:r>
      <w:rPr>
        <w:lang w:bidi="fa-IR"/>
      </w:rPr>
      <mc:AlternateContent>
        <mc:Choice Requires="wps">
          <w:drawing>
            <wp:inline distT="0" distB="0" distL="0" distR="0" wp14:anchorId="6A509AA0" wp14:editId="223EC46E">
              <wp:extent cx="7305040" cy="137160"/>
              <wp:effectExtent l="0" t="0" r="0" b="0"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05040" cy="137160"/>
                      </a:xfrm>
                      <a:prstGeom prst="rect">
                        <a:avLst/>
                      </a:prstGeom>
                      <a:solidFill>
                        <a:srgbClr val="8DD1FB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w14:anchorId="4B0A2DF0" id="Rectangle 6" o:spid="_x0000_s1026" style="width:575.2pt;height:1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" fillcolor="#8dd1fb" stroked="f" strokeweight="2pt">
              <w10:anchorlock/>
            </v:rect>
          </w:pict>
        </mc:Fallback>
      </mc:AlternateContent>
    </w:r>
  </w:p>
  <w:p w14:paraId="73A074E8" w14:textId="56B8CE31" w:rsidR="00A24B3E" w:rsidRDefault="00A24B3E">
    <w:pPr>
      <w:pStyle w:val="NoSpaci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11491" w:type="dxa"/>
      <w:tblInd w:w="-20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  <w:tblDescription w:val="Header"/>
    </w:tblPr>
    <w:tblGrid>
      <w:gridCol w:w="5746"/>
      <w:gridCol w:w="5745"/>
    </w:tblGrid>
    <w:tr w:rsidR="00A24B3E" w14:paraId="2D2904FF" w14:textId="77777777" w:rsidTr="00813662">
      <w:trPr>
        <w:cantSplit/>
        <w:trHeight w:val="142"/>
      </w:trPr>
      <w:tc>
        <w:tcPr>
          <w:tcW w:w="5746" w:type="dxa"/>
          <w:vAlign w:val="bottom"/>
        </w:tcPr>
        <w:p w14:paraId="33EC2627" w14:textId="77777777" w:rsidR="00A24B3E" w:rsidRDefault="00A24B3E">
          <w:pPr>
            <w:pStyle w:val="Header"/>
          </w:pPr>
        </w:p>
      </w:tc>
      <w:tc>
        <w:tcPr>
          <w:tcW w:w="5746" w:type="dxa"/>
          <w:vAlign w:val="bottom"/>
        </w:tcPr>
        <w:p w14:paraId="05807C31" w14:textId="77777777" w:rsidR="00A24B3E" w:rsidRDefault="00000000" w:rsidP="00182552">
          <w:pPr>
            <w:pStyle w:val="IssueNumber"/>
          </w:pPr>
          <w:sdt>
            <w:sdtPr>
              <w:alias w:val="Issue No"/>
              <w:tag w:val="Issue No"/>
              <w:id w:val="-611437703"/>
              <w:showingPlcHdr/>
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<w:text/>
            </w:sdtPr>
            <w:sdtContent>
              <w:r w:rsidR="00A24B3E">
                <w:t xml:space="preserve">     </w:t>
              </w:r>
            </w:sdtContent>
          </w:sdt>
          <w:r w:rsidR="00A24B3E">
            <w:t xml:space="preserve"> </w:t>
          </w:r>
        </w:p>
      </w:tc>
    </w:tr>
  </w:tbl>
  <w:p w14:paraId="19B17006" w14:textId="77777777" w:rsidR="00A24B3E" w:rsidRDefault="00A24B3E">
    <w:pPr>
      <w:pStyle w:val="NoSpaci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3"/>
    <w:multiLevelType w:val="singleLevel"/>
    <w:tmpl w:val="83E44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7A28CF6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71B46930"/>
    <w:lvl w:ilvl="0">
      <w:start w:val="1"/>
      <w:numFmt w:val="bullet"/>
      <w:pStyle w:val="ListBullet"/>
      <w:lvlText w:val="Ü"/>
      <w:lvlJc w:val="left"/>
      <w:pPr>
        <w:ind w:left="360" w:hanging="360"/>
      </w:pPr>
      <w:rPr>
        <w:rFonts w:ascii="Wingdings" w:hAnsi="Wingdings" w:hint="default"/>
        <w:color w:val="E84C22" w:themeColor="accent1"/>
      </w:rPr>
    </w:lvl>
  </w:abstractNum>
  <w:abstractNum w:abstractNumId="3" w15:restartNumberingAfterBreak="0">
    <w:nsid w:val="03A75473"/>
    <w:multiLevelType w:val="hybridMultilevel"/>
    <w:tmpl w:val="A684A25A"/>
    <w:lvl w:ilvl="0" w:tplc="CF6261A6">
      <w:start w:val="1"/>
      <w:numFmt w:val="decimal"/>
      <w:suff w:val="nothing"/>
      <w:lvlText w:val="%1."/>
      <w:lvlJc w:val="left"/>
      <w:pPr>
        <w:ind w:left="864" w:hanging="6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693D0B"/>
    <w:multiLevelType w:val="hybridMultilevel"/>
    <w:tmpl w:val="445E193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B40EED"/>
    <w:multiLevelType w:val="hybridMultilevel"/>
    <w:tmpl w:val="7B863A7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D62CFF"/>
    <w:multiLevelType w:val="hybridMultilevel"/>
    <w:tmpl w:val="3B6E499A"/>
    <w:lvl w:ilvl="0" w:tplc="F636186E">
      <w:start w:val="1"/>
      <w:numFmt w:val="bullet"/>
      <w:pStyle w:val="ListBullet2"/>
      <w:lvlText w:val="Ü"/>
      <w:lvlJc w:val="left"/>
      <w:pPr>
        <w:ind w:left="360" w:hanging="360"/>
      </w:pPr>
      <w:rPr>
        <w:rFonts w:ascii="Wingdings" w:hAnsi="Wingdings" w:hint="default"/>
        <w:color w:val="FFBD47" w:themeColor="accent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FD935C4"/>
    <w:multiLevelType w:val="hybridMultilevel"/>
    <w:tmpl w:val="A3CEBB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3D21AC"/>
    <w:multiLevelType w:val="hybridMultilevel"/>
    <w:tmpl w:val="FEF0C5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7F4355"/>
    <w:multiLevelType w:val="hybridMultilevel"/>
    <w:tmpl w:val="B338DCE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1536B1"/>
    <w:multiLevelType w:val="hybridMultilevel"/>
    <w:tmpl w:val="53149F6C"/>
    <w:lvl w:ilvl="0" w:tplc="72D285B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1779EE"/>
    <w:multiLevelType w:val="hybridMultilevel"/>
    <w:tmpl w:val="E61EACC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7C25B9"/>
    <w:multiLevelType w:val="hybridMultilevel"/>
    <w:tmpl w:val="AAAE762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6CA57CF"/>
    <w:multiLevelType w:val="hybridMultilevel"/>
    <w:tmpl w:val="CCA2E08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CD05C14"/>
    <w:multiLevelType w:val="hybridMultilevel"/>
    <w:tmpl w:val="856040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543765"/>
    <w:multiLevelType w:val="hybridMultilevel"/>
    <w:tmpl w:val="BE58CE9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583C8F"/>
    <w:multiLevelType w:val="hybridMultilevel"/>
    <w:tmpl w:val="EB4077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9D62BC"/>
    <w:multiLevelType w:val="hybridMultilevel"/>
    <w:tmpl w:val="88DA80F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3416EE"/>
    <w:multiLevelType w:val="hybridMultilevel"/>
    <w:tmpl w:val="1F06B05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EF5E7E"/>
    <w:multiLevelType w:val="hybridMultilevel"/>
    <w:tmpl w:val="AB72E1E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F15239B"/>
    <w:multiLevelType w:val="hybridMultilevel"/>
    <w:tmpl w:val="4CD4BCE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2A4FFE"/>
    <w:multiLevelType w:val="hybridMultilevel"/>
    <w:tmpl w:val="38764FB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D73829"/>
    <w:multiLevelType w:val="hybridMultilevel"/>
    <w:tmpl w:val="60FC0C44"/>
    <w:lvl w:ilvl="0" w:tplc="DB5258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FA45C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83818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D50EF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8AC96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8A00C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E8EDC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62E08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1D204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3" w15:restartNumberingAfterBreak="0">
    <w:nsid w:val="5EBC115D"/>
    <w:multiLevelType w:val="hybridMultilevel"/>
    <w:tmpl w:val="9A52BCC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747BB3"/>
    <w:multiLevelType w:val="hybridMultilevel"/>
    <w:tmpl w:val="C776B5A6"/>
    <w:lvl w:ilvl="0" w:tplc="431027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9DAF2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0FA56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61E59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C3C81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8A061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876E1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C00B9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F4A87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 w15:restartNumberingAfterBreak="0">
    <w:nsid w:val="61E440FA"/>
    <w:multiLevelType w:val="hybridMultilevel"/>
    <w:tmpl w:val="D44877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BB37BD"/>
    <w:multiLevelType w:val="hybridMultilevel"/>
    <w:tmpl w:val="004CB2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D77817"/>
    <w:multiLevelType w:val="hybridMultilevel"/>
    <w:tmpl w:val="9ACC2A2E"/>
    <w:lvl w:ilvl="0" w:tplc="B186E3E6">
      <w:numFmt w:val="bullet"/>
      <w:lvlText w:val=""/>
      <w:lvlJc w:val="left"/>
      <w:pPr>
        <w:ind w:left="648" w:hanging="42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en-US"/>
      </w:rPr>
    </w:lvl>
    <w:lvl w:ilvl="1" w:tplc="AF6081E4">
      <w:numFmt w:val="bullet"/>
      <w:lvlText w:val="•"/>
      <w:lvlJc w:val="left"/>
      <w:pPr>
        <w:ind w:left="1570" w:hanging="420"/>
      </w:pPr>
      <w:rPr>
        <w:rFonts w:hint="default"/>
        <w:lang w:val="en-US" w:eastAsia="en-US" w:bidi="en-US"/>
      </w:rPr>
    </w:lvl>
    <w:lvl w:ilvl="2" w:tplc="66D09016">
      <w:numFmt w:val="bullet"/>
      <w:lvlText w:val="•"/>
      <w:lvlJc w:val="left"/>
      <w:pPr>
        <w:ind w:left="2501" w:hanging="420"/>
      </w:pPr>
      <w:rPr>
        <w:rFonts w:hint="default"/>
        <w:lang w:val="en-US" w:eastAsia="en-US" w:bidi="en-US"/>
      </w:rPr>
    </w:lvl>
    <w:lvl w:ilvl="3" w:tplc="15385FAC">
      <w:numFmt w:val="bullet"/>
      <w:lvlText w:val="•"/>
      <w:lvlJc w:val="left"/>
      <w:pPr>
        <w:ind w:left="3431" w:hanging="420"/>
      </w:pPr>
      <w:rPr>
        <w:rFonts w:hint="default"/>
        <w:lang w:val="en-US" w:eastAsia="en-US" w:bidi="en-US"/>
      </w:rPr>
    </w:lvl>
    <w:lvl w:ilvl="4" w:tplc="C63EE810">
      <w:numFmt w:val="bullet"/>
      <w:lvlText w:val="•"/>
      <w:lvlJc w:val="left"/>
      <w:pPr>
        <w:ind w:left="4362" w:hanging="420"/>
      </w:pPr>
      <w:rPr>
        <w:rFonts w:hint="default"/>
        <w:lang w:val="en-US" w:eastAsia="en-US" w:bidi="en-US"/>
      </w:rPr>
    </w:lvl>
    <w:lvl w:ilvl="5" w:tplc="5EFEA3D4">
      <w:numFmt w:val="bullet"/>
      <w:lvlText w:val="•"/>
      <w:lvlJc w:val="left"/>
      <w:pPr>
        <w:ind w:left="5293" w:hanging="420"/>
      </w:pPr>
      <w:rPr>
        <w:rFonts w:hint="default"/>
        <w:lang w:val="en-US" w:eastAsia="en-US" w:bidi="en-US"/>
      </w:rPr>
    </w:lvl>
    <w:lvl w:ilvl="6" w:tplc="9E4A2B04">
      <w:numFmt w:val="bullet"/>
      <w:lvlText w:val="•"/>
      <w:lvlJc w:val="left"/>
      <w:pPr>
        <w:ind w:left="6223" w:hanging="420"/>
      </w:pPr>
      <w:rPr>
        <w:rFonts w:hint="default"/>
        <w:lang w:val="en-US" w:eastAsia="en-US" w:bidi="en-US"/>
      </w:rPr>
    </w:lvl>
    <w:lvl w:ilvl="7" w:tplc="B41887B2">
      <w:numFmt w:val="bullet"/>
      <w:lvlText w:val="•"/>
      <w:lvlJc w:val="left"/>
      <w:pPr>
        <w:ind w:left="7154" w:hanging="420"/>
      </w:pPr>
      <w:rPr>
        <w:rFonts w:hint="default"/>
        <w:lang w:val="en-US" w:eastAsia="en-US" w:bidi="en-US"/>
      </w:rPr>
    </w:lvl>
    <w:lvl w:ilvl="8" w:tplc="6064516C">
      <w:numFmt w:val="bullet"/>
      <w:lvlText w:val="•"/>
      <w:lvlJc w:val="left"/>
      <w:pPr>
        <w:ind w:left="8084" w:hanging="420"/>
      </w:pPr>
      <w:rPr>
        <w:rFonts w:hint="default"/>
        <w:lang w:val="en-US" w:eastAsia="en-US" w:bidi="en-US"/>
      </w:rPr>
    </w:lvl>
  </w:abstractNum>
  <w:abstractNum w:abstractNumId="28" w15:restartNumberingAfterBreak="0">
    <w:nsid w:val="678360AC"/>
    <w:multiLevelType w:val="hybridMultilevel"/>
    <w:tmpl w:val="C3FAD05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C002C9"/>
    <w:multiLevelType w:val="multilevel"/>
    <w:tmpl w:val="2F763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1B75026"/>
    <w:multiLevelType w:val="hybridMultilevel"/>
    <w:tmpl w:val="EDC8B530"/>
    <w:lvl w:ilvl="0" w:tplc="935A58A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0C46FA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4C65E1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0C520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C644F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2AEB41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EB8DAC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90C2DF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1027C4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F4435D"/>
    <w:multiLevelType w:val="hybridMultilevel"/>
    <w:tmpl w:val="FDCC3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5724217">
    <w:abstractNumId w:val="2"/>
  </w:num>
  <w:num w:numId="2" w16cid:durableId="1473793226">
    <w:abstractNumId w:val="2"/>
  </w:num>
  <w:num w:numId="3" w16cid:durableId="2015301721">
    <w:abstractNumId w:val="1"/>
  </w:num>
  <w:num w:numId="4" w16cid:durableId="275720545">
    <w:abstractNumId w:val="1"/>
    <w:lvlOverride w:ilvl="0">
      <w:startOverride w:val="1"/>
    </w:lvlOverride>
  </w:num>
  <w:num w:numId="5" w16cid:durableId="1438060712">
    <w:abstractNumId w:val="0"/>
  </w:num>
  <w:num w:numId="6" w16cid:durableId="354045162">
    <w:abstractNumId w:val="2"/>
  </w:num>
  <w:num w:numId="7" w16cid:durableId="1780297327">
    <w:abstractNumId w:val="6"/>
  </w:num>
  <w:num w:numId="8" w16cid:durableId="1993484838">
    <w:abstractNumId w:val="10"/>
  </w:num>
  <w:num w:numId="9" w16cid:durableId="1070692286">
    <w:abstractNumId w:val="29"/>
  </w:num>
  <w:num w:numId="10" w16cid:durableId="10184785">
    <w:abstractNumId w:val="30"/>
  </w:num>
  <w:num w:numId="11" w16cid:durableId="1325940001">
    <w:abstractNumId w:val="22"/>
  </w:num>
  <w:num w:numId="12" w16cid:durableId="379672652">
    <w:abstractNumId w:val="24"/>
  </w:num>
  <w:num w:numId="13" w16cid:durableId="727270287">
    <w:abstractNumId w:val="17"/>
  </w:num>
  <w:num w:numId="14" w16cid:durableId="880896119">
    <w:abstractNumId w:val="12"/>
  </w:num>
  <w:num w:numId="15" w16cid:durableId="1148746990">
    <w:abstractNumId w:val="11"/>
  </w:num>
  <w:num w:numId="16" w16cid:durableId="412354971">
    <w:abstractNumId w:val="13"/>
  </w:num>
  <w:num w:numId="17" w16cid:durableId="933363935">
    <w:abstractNumId w:val="20"/>
  </w:num>
  <w:num w:numId="18" w16cid:durableId="1311641725">
    <w:abstractNumId w:val="9"/>
  </w:num>
  <w:num w:numId="19" w16cid:durableId="726760034">
    <w:abstractNumId w:val="7"/>
  </w:num>
  <w:num w:numId="20" w16cid:durableId="1196653906">
    <w:abstractNumId w:val="18"/>
  </w:num>
  <w:num w:numId="21" w16cid:durableId="1995718902">
    <w:abstractNumId w:val="21"/>
  </w:num>
  <w:num w:numId="22" w16cid:durableId="597714025">
    <w:abstractNumId w:val="23"/>
  </w:num>
  <w:num w:numId="23" w16cid:durableId="204175714">
    <w:abstractNumId w:val="5"/>
  </w:num>
  <w:num w:numId="24" w16cid:durableId="1074206344">
    <w:abstractNumId w:val="16"/>
  </w:num>
  <w:num w:numId="25" w16cid:durableId="963661778">
    <w:abstractNumId w:val="26"/>
  </w:num>
  <w:num w:numId="26" w16cid:durableId="355153675">
    <w:abstractNumId w:val="28"/>
  </w:num>
  <w:num w:numId="27" w16cid:durableId="1370110429">
    <w:abstractNumId w:val="15"/>
  </w:num>
  <w:num w:numId="28" w16cid:durableId="1418674886">
    <w:abstractNumId w:val="4"/>
  </w:num>
  <w:num w:numId="29" w16cid:durableId="1982494788">
    <w:abstractNumId w:val="25"/>
  </w:num>
  <w:num w:numId="30" w16cid:durableId="73821134">
    <w:abstractNumId w:val="19"/>
  </w:num>
  <w:num w:numId="31" w16cid:durableId="1375234588">
    <w:abstractNumId w:val="14"/>
  </w:num>
  <w:num w:numId="32" w16cid:durableId="1568296019">
    <w:abstractNumId w:val="8"/>
  </w:num>
  <w:num w:numId="33" w16cid:durableId="1526215897">
    <w:abstractNumId w:val="3"/>
  </w:num>
  <w:num w:numId="34" w16cid:durableId="2113233156">
    <w:abstractNumId w:val="27"/>
  </w:num>
  <w:num w:numId="35" w16cid:durableId="47942197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2552"/>
    <w:rsid w:val="0001065E"/>
    <w:rsid w:val="00020FBD"/>
    <w:rsid w:val="00021CF7"/>
    <w:rsid w:val="0002561E"/>
    <w:rsid w:val="00032329"/>
    <w:rsid w:val="00033E4B"/>
    <w:rsid w:val="000370D2"/>
    <w:rsid w:val="0004053B"/>
    <w:rsid w:val="00051CA5"/>
    <w:rsid w:val="0006354D"/>
    <w:rsid w:val="00085FFC"/>
    <w:rsid w:val="000B05CD"/>
    <w:rsid w:val="000D2D7B"/>
    <w:rsid w:val="000D500C"/>
    <w:rsid w:val="000F1FF2"/>
    <w:rsid w:val="0011275B"/>
    <w:rsid w:val="00120485"/>
    <w:rsid w:val="001249FF"/>
    <w:rsid w:val="00124EF4"/>
    <w:rsid w:val="00151127"/>
    <w:rsid w:val="001518E2"/>
    <w:rsid w:val="00151E0C"/>
    <w:rsid w:val="00152AC1"/>
    <w:rsid w:val="001645A0"/>
    <w:rsid w:val="00173F2A"/>
    <w:rsid w:val="00175336"/>
    <w:rsid w:val="00177449"/>
    <w:rsid w:val="00182552"/>
    <w:rsid w:val="001A0344"/>
    <w:rsid w:val="001B16DE"/>
    <w:rsid w:val="001B24C9"/>
    <w:rsid w:val="001B28B0"/>
    <w:rsid w:val="001C52F6"/>
    <w:rsid w:val="001E1BDF"/>
    <w:rsid w:val="001E5DFF"/>
    <w:rsid w:val="0020778C"/>
    <w:rsid w:val="00213501"/>
    <w:rsid w:val="002159D3"/>
    <w:rsid w:val="0022033E"/>
    <w:rsid w:val="0022389E"/>
    <w:rsid w:val="00223C5B"/>
    <w:rsid w:val="00232C21"/>
    <w:rsid w:val="00232EFB"/>
    <w:rsid w:val="0023446D"/>
    <w:rsid w:val="00235E6B"/>
    <w:rsid w:val="002368F4"/>
    <w:rsid w:val="00240D90"/>
    <w:rsid w:val="002474A2"/>
    <w:rsid w:val="00263C1B"/>
    <w:rsid w:val="00280848"/>
    <w:rsid w:val="00280A92"/>
    <w:rsid w:val="002941A7"/>
    <w:rsid w:val="00295ABD"/>
    <w:rsid w:val="00296030"/>
    <w:rsid w:val="002B1287"/>
    <w:rsid w:val="002B2868"/>
    <w:rsid w:val="002B3014"/>
    <w:rsid w:val="002B6311"/>
    <w:rsid w:val="002C0B32"/>
    <w:rsid w:val="002C1FA6"/>
    <w:rsid w:val="002C3E44"/>
    <w:rsid w:val="002D7C92"/>
    <w:rsid w:val="002F07A0"/>
    <w:rsid w:val="002F1886"/>
    <w:rsid w:val="002F23DD"/>
    <w:rsid w:val="002F6D83"/>
    <w:rsid w:val="00304172"/>
    <w:rsid w:val="00306153"/>
    <w:rsid w:val="00306D9D"/>
    <w:rsid w:val="00322221"/>
    <w:rsid w:val="00333FA4"/>
    <w:rsid w:val="003345D6"/>
    <w:rsid w:val="00354FD5"/>
    <w:rsid w:val="003772FB"/>
    <w:rsid w:val="00377D48"/>
    <w:rsid w:val="00383990"/>
    <w:rsid w:val="0038518D"/>
    <w:rsid w:val="003924A0"/>
    <w:rsid w:val="0039409C"/>
    <w:rsid w:val="0039428E"/>
    <w:rsid w:val="00396D60"/>
    <w:rsid w:val="003C289B"/>
    <w:rsid w:val="003D6833"/>
    <w:rsid w:val="003E47FC"/>
    <w:rsid w:val="003E550E"/>
    <w:rsid w:val="003E5E3F"/>
    <w:rsid w:val="003F0049"/>
    <w:rsid w:val="00403DAB"/>
    <w:rsid w:val="004060F5"/>
    <w:rsid w:val="00411FAC"/>
    <w:rsid w:val="00433506"/>
    <w:rsid w:val="00442664"/>
    <w:rsid w:val="0045354C"/>
    <w:rsid w:val="004552CB"/>
    <w:rsid w:val="00456E62"/>
    <w:rsid w:val="004A64EF"/>
    <w:rsid w:val="004B57A0"/>
    <w:rsid w:val="004B6166"/>
    <w:rsid w:val="004C3EC8"/>
    <w:rsid w:val="00500668"/>
    <w:rsid w:val="00510AB6"/>
    <w:rsid w:val="00532726"/>
    <w:rsid w:val="00535CA0"/>
    <w:rsid w:val="00537C06"/>
    <w:rsid w:val="005402EE"/>
    <w:rsid w:val="005446C6"/>
    <w:rsid w:val="00547311"/>
    <w:rsid w:val="0055462E"/>
    <w:rsid w:val="00557E8E"/>
    <w:rsid w:val="00585238"/>
    <w:rsid w:val="00585B50"/>
    <w:rsid w:val="00590033"/>
    <w:rsid w:val="005A6996"/>
    <w:rsid w:val="005B1C2A"/>
    <w:rsid w:val="005B3446"/>
    <w:rsid w:val="005C6BAE"/>
    <w:rsid w:val="005C7BD7"/>
    <w:rsid w:val="005D32C9"/>
    <w:rsid w:val="005D5729"/>
    <w:rsid w:val="005F2BBD"/>
    <w:rsid w:val="0060674E"/>
    <w:rsid w:val="006161FE"/>
    <w:rsid w:val="00635100"/>
    <w:rsid w:val="0063611C"/>
    <w:rsid w:val="006361A1"/>
    <w:rsid w:val="00636A3C"/>
    <w:rsid w:val="00647588"/>
    <w:rsid w:val="006647A7"/>
    <w:rsid w:val="0067413D"/>
    <w:rsid w:val="006753F6"/>
    <w:rsid w:val="00677D40"/>
    <w:rsid w:val="00684BAF"/>
    <w:rsid w:val="00696C79"/>
    <w:rsid w:val="006B5D3F"/>
    <w:rsid w:val="006C1E3F"/>
    <w:rsid w:val="006C7040"/>
    <w:rsid w:val="006D09D1"/>
    <w:rsid w:val="006D241F"/>
    <w:rsid w:val="006D2CDB"/>
    <w:rsid w:val="006D34FF"/>
    <w:rsid w:val="006D4D8B"/>
    <w:rsid w:val="006E0A1B"/>
    <w:rsid w:val="006E2725"/>
    <w:rsid w:val="006F6C1F"/>
    <w:rsid w:val="007223B7"/>
    <w:rsid w:val="00734F6C"/>
    <w:rsid w:val="0075443A"/>
    <w:rsid w:val="007558AA"/>
    <w:rsid w:val="00762475"/>
    <w:rsid w:val="00765F62"/>
    <w:rsid w:val="007773AF"/>
    <w:rsid w:val="0078492C"/>
    <w:rsid w:val="007931C3"/>
    <w:rsid w:val="00797CD0"/>
    <w:rsid w:val="007A3BAE"/>
    <w:rsid w:val="007B0680"/>
    <w:rsid w:val="007B2356"/>
    <w:rsid w:val="007B604F"/>
    <w:rsid w:val="007C60A8"/>
    <w:rsid w:val="007C7DBC"/>
    <w:rsid w:val="007D5F10"/>
    <w:rsid w:val="007D7A2E"/>
    <w:rsid w:val="007F006E"/>
    <w:rsid w:val="007F0560"/>
    <w:rsid w:val="007F3767"/>
    <w:rsid w:val="00801581"/>
    <w:rsid w:val="00813662"/>
    <w:rsid w:val="00824005"/>
    <w:rsid w:val="00832639"/>
    <w:rsid w:val="008410A7"/>
    <w:rsid w:val="008439B5"/>
    <w:rsid w:val="008453A2"/>
    <w:rsid w:val="0085374A"/>
    <w:rsid w:val="00856246"/>
    <w:rsid w:val="008713F9"/>
    <w:rsid w:val="00881382"/>
    <w:rsid w:val="00882F07"/>
    <w:rsid w:val="00891056"/>
    <w:rsid w:val="00894DC4"/>
    <w:rsid w:val="008A4817"/>
    <w:rsid w:val="008B66F7"/>
    <w:rsid w:val="008C14E1"/>
    <w:rsid w:val="008C52CA"/>
    <w:rsid w:val="008D1CF7"/>
    <w:rsid w:val="00910DD9"/>
    <w:rsid w:val="009143F1"/>
    <w:rsid w:val="0091738C"/>
    <w:rsid w:val="00927435"/>
    <w:rsid w:val="00931441"/>
    <w:rsid w:val="0093443E"/>
    <w:rsid w:val="00952C53"/>
    <w:rsid w:val="00973046"/>
    <w:rsid w:val="009745CA"/>
    <w:rsid w:val="00992495"/>
    <w:rsid w:val="009B1F86"/>
    <w:rsid w:val="009F06CA"/>
    <w:rsid w:val="00A077EA"/>
    <w:rsid w:val="00A24020"/>
    <w:rsid w:val="00A24B3E"/>
    <w:rsid w:val="00A24DED"/>
    <w:rsid w:val="00A2518D"/>
    <w:rsid w:val="00A41F32"/>
    <w:rsid w:val="00A42A60"/>
    <w:rsid w:val="00A541F9"/>
    <w:rsid w:val="00A55540"/>
    <w:rsid w:val="00A65261"/>
    <w:rsid w:val="00AA2F47"/>
    <w:rsid w:val="00AA5E14"/>
    <w:rsid w:val="00AB3D16"/>
    <w:rsid w:val="00AC348C"/>
    <w:rsid w:val="00AC4442"/>
    <w:rsid w:val="00AC5A72"/>
    <w:rsid w:val="00AC77DD"/>
    <w:rsid w:val="00AD0CA0"/>
    <w:rsid w:val="00AD3961"/>
    <w:rsid w:val="00AE3EA4"/>
    <w:rsid w:val="00AF291D"/>
    <w:rsid w:val="00B13175"/>
    <w:rsid w:val="00B27E3E"/>
    <w:rsid w:val="00B31439"/>
    <w:rsid w:val="00B513DC"/>
    <w:rsid w:val="00B51B34"/>
    <w:rsid w:val="00B647A9"/>
    <w:rsid w:val="00B7201F"/>
    <w:rsid w:val="00B7746D"/>
    <w:rsid w:val="00B82CC5"/>
    <w:rsid w:val="00B92DB0"/>
    <w:rsid w:val="00BA1B7F"/>
    <w:rsid w:val="00BA4FF1"/>
    <w:rsid w:val="00BB3480"/>
    <w:rsid w:val="00BB3F2E"/>
    <w:rsid w:val="00BC314A"/>
    <w:rsid w:val="00BD0AF3"/>
    <w:rsid w:val="00BE1FD6"/>
    <w:rsid w:val="00BE4DF2"/>
    <w:rsid w:val="00BF3B9D"/>
    <w:rsid w:val="00C01473"/>
    <w:rsid w:val="00C06565"/>
    <w:rsid w:val="00C11DBF"/>
    <w:rsid w:val="00C1670A"/>
    <w:rsid w:val="00C2225A"/>
    <w:rsid w:val="00C222DA"/>
    <w:rsid w:val="00C26473"/>
    <w:rsid w:val="00C31BBE"/>
    <w:rsid w:val="00C32A1D"/>
    <w:rsid w:val="00C32A3E"/>
    <w:rsid w:val="00C427A2"/>
    <w:rsid w:val="00C4738F"/>
    <w:rsid w:val="00C6285C"/>
    <w:rsid w:val="00C62869"/>
    <w:rsid w:val="00C656DA"/>
    <w:rsid w:val="00C71308"/>
    <w:rsid w:val="00C72BB7"/>
    <w:rsid w:val="00CA00BF"/>
    <w:rsid w:val="00CB4BDD"/>
    <w:rsid w:val="00CC017A"/>
    <w:rsid w:val="00CC1FF4"/>
    <w:rsid w:val="00CD0434"/>
    <w:rsid w:val="00CD4CE6"/>
    <w:rsid w:val="00CD7CB1"/>
    <w:rsid w:val="00CF5B1A"/>
    <w:rsid w:val="00D02C05"/>
    <w:rsid w:val="00D12073"/>
    <w:rsid w:val="00D12A75"/>
    <w:rsid w:val="00D26DF1"/>
    <w:rsid w:val="00D36DF0"/>
    <w:rsid w:val="00D4527A"/>
    <w:rsid w:val="00D5111E"/>
    <w:rsid w:val="00D51D02"/>
    <w:rsid w:val="00D5219A"/>
    <w:rsid w:val="00D578A0"/>
    <w:rsid w:val="00D70848"/>
    <w:rsid w:val="00D7175A"/>
    <w:rsid w:val="00D751A0"/>
    <w:rsid w:val="00D8049B"/>
    <w:rsid w:val="00D83C99"/>
    <w:rsid w:val="00D85A6B"/>
    <w:rsid w:val="00DB0EE2"/>
    <w:rsid w:val="00DB4A1B"/>
    <w:rsid w:val="00DC1116"/>
    <w:rsid w:val="00DD639F"/>
    <w:rsid w:val="00DF4638"/>
    <w:rsid w:val="00E05ED7"/>
    <w:rsid w:val="00E11098"/>
    <w:rsid w:val="00E23067"/>
    <w:rsid w:val="00E33A33"/>
    <w:rsid w:val="00E40196"/>
    <w:rsid w:val="00E467F4"/>
    <w:rsid w:val="00E47991"/>
    <w:rsid w:val="00E55684"/>
    <w:rsid w:val="00E63CB5"/>
    <w:rsid w:val="00E64455"/>
    <w:rsid w:val="00E675D6"/>
    <w:rsid w:val="00E772B5"/>
    <w:rsid w:val="00E80652"/>
    <w:rsid w:val="00E92CB9"/>
    <w:rsid w:val="00EA068D"/>
    <w:rsid w:val="00EB4896"/>
    <w:rsid w:val="00EC6DF6"/>
    <w:rsid w:val="00EE604A"/>
    <w:rsid w:val="00EF7731"/>
    <w:rsid w:val="00F04A4D"/>
    <w:rsid w:val="00F13A7D"/>
    <w:rsid w:val="00F2202D"/>
    <w:rsid w:val="00F3200F"/>
    <w:rsid w:val="00F40406"/>
    <w:rsid w:val="00F473CB"/>
    <w:rsid w:val="00F54B9F"/>
    <w:rsid w:val="00F55A48"/>
    <w:rsid w:val="00F632CD"/>
    <w:rsid w:val="00F8003A"/>
    <w:rsid w:val="00F82C9D"/>
    <w:rsid w:val="00F87486"/>
    <w:rsid w:val="00F97726"/>
    <w:rsid w:val="00FA4C97"/>
    <w:rsid w:val="00FA5021"/>
    <w:rsid w:val="00FA7E47"/>
    <w:rsid w:val="00FB12AB"/>
    <w:rsid w:val="00FB7F4F"/>
    <w:rsid w:val="00FC03ED"/>
    <w:rsid w:val="00FC49DA"/>
    <w:rsid w:val="00FC5BFA"/>
    <w:rsid w:val="00FD19C5"/>
    <w:rsid w:val="00FD5950"/>
    <w:rsid w:val="00FD5962"/>
    <w:rsid w:val="00FE107A"/>
    <w:rsid w:val="00FF1281"/>
    <w:rsid w:val="00FF5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؛"/>
  <w14:docId w14:val="625E9BBF"/>
  <w15:docId w15:val="{8EE4A65E-712F-4796-8570-C940FB630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uiPriority="0" w:qFormat="1"/>
    <w:lsdException w:name="heading 4" w:semiHidden="1" w:uiPriority="0" w:unhideWhenUsed="1" w:qFormat="1"/>
    <w:lsdException w:name="heading 5" w:uiPriority="0" w:qFormat="1"/>
    <w:lsdException w:name="heading 6" w:semiHidden="1" w:uiPriority="1" w:unhideWhenUsed="1" w:qFormat="1"/>
    <w:lsdException w:name="heading 7" w:semiHidden="1" w:uiPriority="9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iPriority="0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80" w:line="240" w:lineRule="auto"/>
    </w:pPr>
    <w:rPr>
      <w:color w:val="262626" w:themeColor="text1" w:themeTint="D9"/>
      <w:sz w:val="18"/>
    </w:rPr>
  </w:style>
  <w:style w:type="paragraph" w:styleId="Heading1">
    <w:name w:val="heading 1"/>
    <w:basedOn w:val="Normal"/>
    <w:next w:val="Normal"/>
    <w:link w:val="Heading1Char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000000" w:themeColor="text1"/>
      <w:sz w:val="56"/>
      <w:szCs w:val="28"/>
    </w:rPr>
  </w:style>
  <w:style w:type="paragraph" w:styleId="Heading2">
    <w:name w:val="heading 2"/>
    <w:basedOn w:val="Normal"/>
    <w:next w:val="Normal"/>
    <w:link w:val="Heading2Char"/>
    <w:qFormat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Cs/>
      <w:color w:val="E84C22" w:themeColor="accent1"/>
      <w:sz w:val="24"/>
      <w:szCs w:val="26"/>
    </w:rPr>
  </w:style>
  <w:style w:type="paragraph" w:styleId="Heading3">
    <w:name w:val="heading 3"/>
    <w:basedOn w:val="Normal"/>
    <w:next w:val="Normal"/>
    <w:link w:val="Heading3Char"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Cs/>
      <w:color w:val="000000" w:themeColor="text1"/>
      <w:sz w:val="48"/>
    </w:rPr>
  </w:style>
  <w:style w:type="paragraph" w:styleId="Heading4">
    <w:name w:val="heading 4"/>
    <w:basedOn w:val="Normal"/>
    <w:next w:val="Normal"/>
    <w:link w:val="Heading4Char"/>
    <w:qFormat/>
    <w:pPr>
      <w:keepNext/>
      <w:keepLines/>
      <w:spacing w:after="0"/>
      <w:ind w:left="216"/>
      <w:outlineLvl w:val="3"/>
    </w:pPr>
    <w:rPr>
      <w:rFonts w:eastAsiaTheme="majorEastAsia" w:cstheme="majorBidi"/>
      <w:bCs/>
      <w:iCs/>
      <w:caps/>
      <w:color w:val="FFFFFF" w:themeColor="background1"/>
    </w:rPr>
  </w:style>
  <w:style w:type="paragraph" w:styleId="Heading5">
    <w:name w:val="heading 5"/>
    <w:basedOn w:val="Normal"/>
    <w:next w:val="Normal"/>
    <w:link w:val="Heading5Char"/>
    <w:qFormat/>
    <w:pPr>
      <w:keepNext/>
      <w:keepLines/>
      <w:spacing w:before="120" w:after="0"/>
      <w:outlineLvl w:val="4"/>
    </w:pPr>
    <w:rPr>
      <w:rFonts w:eastAsiaTheme="majorEastAsia" w:cstheme="majorBidi"/>
      <w:caps/>
      <w:sz w:val="14"/>
    </w:rPr>
  </w:style>
  <w:style w:type="paragraph" w:styleId="Heading6">
    <w:name w:val="heading 6"/>
    <w:basedOn w:val="Normal"/>
    <w:next w:val="Normal"/>
    <w:link w:val="Heading6Char"/>
    <w:uiPriority w:val="1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pPr>
      <w:spacing w:before="300" w:after="0"/>
      <w:ind w:right="216"/>
      <w:contextualSpacing/>
      <w:jc w:val="right"/>
    </w:pPr>
    <w:rPr>
      <w:rFonts w:asciiTheme="majorHAnsi" w:eastAsiaTheme="majorEastAsia" w:hAnsiTheme="majorHAnsi" w:cstheme="majorBidi"/>
      <w:color w:val="FFFFFF" w:themeColor="background1"/>
      <w:spacing w:val="5"/>
      <w:kern w:val="28"/>
      <w:sz w:val="72"/>
      <w:szCs w:val="52"/>
    </w:rPr>
  </w:style>
  <w:style w:type="character" w:customStyle="1" w:styleId="TitleChar">
    <w:name w:val="Title Char"/>
    <w:basedOn w:val="DefaultParagraphFont"/>
    <w:link w:val="Title"/>
    <w:rPr>
      <w:rFonts w:asciiTheme="majorHAnsi" w:eastAsiaTheme="majorEastAsia" w:hAnsiTheme="majorHAnsi" w:cstheme="majorBidi"/>
      <w:color w:val="FFFFFF" w:themeColor="background1"/>
      <w:spacing w:val="5"/>
      <w:kern w:val="28"/>
      <w:sz w:val="72"/>
      <w:szCs w:val="52"/>
    </w:rPr>
  </w:style>
  <w:style w:type="paragraph" w:styleId="Subtitle">
    <w:name w:val="Subtitle"/>
    <w:basedOn w:val="Normal"/>
    <w:next w:val="Normal"/>
    <w:link w:val="SubtitleChar"/>
    <w:qFormat/>
    <w:pPr>
      <w:numPr>
        <w:ilvl w:val="1"/>
      </w:numPr>
      <w:ind w:right="216"/>
      <w:jc w:val="right"/>
    </w:pPr>
    <w:rPr>
      <w:rFonts w:asciiTheme="majorHAnsi" w:eastAsiaTheme="majorEastAsia" w:hAnsiTheme="majorHAnsi" w:cstheme="majorBidi"/>
      <w:iCs/>
      <w:color w:val="FFFFFF" w:themeColor="background1"/>
      <w:spacing w:val="15"/>
      <w:sz w:val="52"/>
      <w:szCs w:val="24"/>
    </w:rPr>
  </w:style>
  <w:style w:type="character" w:customStyle="1" w:styleId="SubtitleChar">
    <w:name w:val="Subtitle Char"/>
    <w:basedOn w:val="DefaultParagraphFont"/>
    <w:link w:val="Subtitle"/>
    <w:rPr>
      <w:rFonts w:asciiTheme="majorHAnsi" w:eastAsiaTheme="majorEastAsia" w:hAnsiTheme="majorHAnsi" w:cstheme="majorBidi"/>
      <w:iCs/>
      <w:color w:val="FFFFFF" w:themeColor="background1"/>
      <w:spacing w:val="15"/>
      <w:sz w:val="52"/>
      <w:szCs w:val="24"/>
    </w:rPr>
  </w:style>
  <w:style w:type="character" w:customStyle="1" w:styleId="Heading1Char">
    <w:name w:val="Heading 1 Char"/>
    <w:basedOn w:val="DefaultParagraphFont"/>
    <w:link w:val="Heading1"/>
    <w:rPr>
      <w:rFonts w:asciiTheme="majorHAnsi" w:eastAsiaTheme="majorEastAsia" w:hAnsiTheme="majorHAnsi" w:cstheme="majorBidi"/>
      <w:bCs/>
      <w:color w:val="000000" w:themeColor="text1"/>
      <w:sz w:val="56"/>
      <w:szCs w:val="28"/>
    </w:rPr>
  </w:style>
  <w:style w:type="paragraph" w:styleId="Caption">
    <w:name w:val="caption"/>
    <w:basedOn w:val="Normal"/>
    <w:next w:val="Normal"/>
    <w:qFormat/>
    <w:pPr>
      <w:spacing w:after="200"/>
    </w:pPr>
    <w:rPr>
      <w:b/>
      <w:bCs/>
      <w:i/>
      <w:color w:val="FFFFFF" w:themeColor="background1"/>
      <w:sz w:val="16"/>
      <w:szCs w:val="18"/>
    </w:rPr>
  </w:style>
  <w:style w:type="character" w:customStyle="1" w:styleId="Heading2Char">
    <w:name w:val="Heading 2 Char"/>
    <w:basedOn w:val="DefaultParagraphFont"/>
    <w:link w:val="Heading2"/>
    <w:rPr>
      <w:rFonts w:asciiTheme="majorHAnsi" w:eastAsiaTheme="majorEastAsia" w:hAnsiTheme="majorHAnsi" w:cstheme="majorBidi"/>
      <w:bCs/>
      <w:color w:val="E84C22" w:themeColor="accent1"/>
      <w:sz w:val="24"/>
      <w:szCs w:val="26"/>
    </w:rPr>
  </w:style>
  <w:style w:type="character" w:styleId="Emphasis">
    <w:name w:val="Emphasis"/>
    <w:basedOn w:val="DefaultParagraphFont"/>
    <w:uiPriority w:val="20"/>
    <w:qFormat/>
    <w:rPr>
      <w:rFonts w:asciiTheme="majorHAnsi" w:hAnsiTheme="majorHAnsi"/>
      <w:i w:val="0"/>
      <w:iCs/>
      <w:color w:val="E84C22" w:themeColor="accent1"/>
      <w:sz w:val="16"/>
    </w:rPr>
  </w:style>
  <w:style w:type="character" w:customStyle="1" w:styleId="Heading3Char">
    <w:name w:val="Heading 3 Char"/>
    <w:basedOn w:val="DefaultParagraphFont"/>
    <w:link w:val="Heading3"/>
    <w:rPr>
      <w:rFonts w:asciiTheme="majorHAnsi" w:eastAsiaTheme="majorEastAsia" w:hAnsiTheme="majorHAnsi" w:cstheme="majorBidi"/>
      <w:bCs/>
      <w:color w:val="000000" w:themeColor="text1"/>
      <w:sz w:val="48"/>
    </w:rPr>
  </w:style>
  <w:style w:type="character" w:styleId="PageNumber">
    <w:name w:val="page number"/>
    <w:basedOn w:val="DefaultParagraphFont"/>
    <w:uiPriority w:val="99"/>
    <w:qFormat/>
    <w:rPr>
      <w:rFonts w:asciiTheme="minorHAnsi" w:hAnsiTheme="minorHAnsi"/>
      <w:color w:val="E84C22" w:themeColor="accent1"/>
      <w:sz w:val="20"/>
    </w:rPr>
  </w:style>
  <w:style w:type="paragraph" w:styleId="Header">
    <w:name w:val="header"/>
    <w:basedOn w:val="Normal"/>
    <w:link w:val="HeaderChar"/>
    <w:uiPriority w:val="99"/>
    <w:pPr>
      <w:spacing w:after="60"/>
    </w:pPr>
    <w:rPr>
      <w:caps/>
      <w:color w:val="E84C22" w:themeColor="accent1"/>
      <w:sz w:val="20"/>
    </w:rPr>
  </w:style>
  <w:style w:type="character" w:customStyle="1" w:styleId="HeaderChar">
    <w:name w:val="Header Char"/>
    <w:basedOn w:val="DefaultParagraphFont"/>
    <w:link w:val="Header"/>
    <w:uiPriority w:val="99"/>
    <w:rPr>
      <w:caps/>
      <w:color w:val="E84C22" w:themeColor="accent1"/>
      <w:sz w:val="20"/>
    </w:rPr>
  </w:style>
  <w:style w:type="paragraph" w:customStyle="1" w:styleId="Name">
    <w:name w:val="Name"/>
    <w:basedOn w:val="Normal"/>
    <w:qFormat/>
    <w:rPr>
      <w:color w:val="404040" w:themeColor="text1" w:themeTint="BF"/>
      <w:sz w:val="22"/>
    </w:rPr>
  </w:style>
  <w:style w:type="paragraph" w:customStyle="1" w:styleId="SidebarTableText">
    <w:name w:val="Sidebar Table Text"/>
    <w:basedOn w:val="Normal"/>
    <w:qFormat/>
    <w:rPr>
      <w:sz w:val="16"/>
    </w:rPr>
  </w:style>
  <w:style w:type="character" w:customStyle="1" w:styleId="Heading4Char">
    <w:name w:val="Heading 4 Char"/>
    <w:basedOn w:val="DefaultParagraphFont"/>
    <w:link w:val="Heading4"/>
    <w:rPr>
      <w:rFonts w:eastAsiaTheme="majorEastAsia" w:cstheme="majorBidi"/>
      <w:bCs/>
      <w:iCs/>
      <w:caps/>
      <w:color w:val="FFFFFF" w:themeColor="background1"/>
      <w:sz w:val="18"/>
    </w:rPr>
  </w:style>
  <w:style w:type="character" w:customStyle="1" w:styleId="Heading5Char">
    <w:name w:val="Heading 5 Char"/>
    <w:basedOn w:val="DefaultParagraphFont"/>
    <w:link w:val="Heading5"/>
    <w:rPr>
      <w:rFonts w:eastAsiaTheme="majorEastAsia" w:cstheme="majorBidi"/>
      <w:caps/>
      <w:color w:val="262626" w:themeColor="text1" w:themeTint="D9"/>
      <w:sz w:val="14"/>
    </w:rPr>
  </w:style>
  <w:style w:type="paragraph" w:customStyle="1" w:styleId="ContactInfo">
    <w:name w:val="Contact Info"/>
    <w:basedOn w:val="Normal"/>
    <w:qFormat/>
    <w:pPr>
      <w:spacing w:after="120"/>
    </w:pPr>
    <w:rPr>
      <w:color w:val="808080" w:themeColor="background1" w:themeShade="80"/>
      <w:sz w:val="16"/>
      <w:lang w:val="fr-FR"/>
    </w:rPr>
  </w:style>
  <w:style w:type="paragraph" w:customStyle="1" w:styleId="Caption2">
    <w:name w:val="Caption 2"/>
    <w:basedOn w:val="Normal"/>
    <w:qFormat/>
    <w:pPr>
      <w:spacing w:after="0"/>
    </w:pPr>
    <w:rPr>
      <w:i/>
      <w:color w:val="7F7F7F" w:themeColor="text1" w:themeTint="80"/>
      <w:sz w:val="16"/>
    </w:rPr>
  </w:style>
  <w:style w:type="paragraph" w:customStyle="1" w:styleId="Callout">
    <w:name w:val="Callout"/>
    <w:basedOn w:val="Normal"/>
    <w:qFormat/>
    <w:pPr>
      <w:spacing w:before="40" w:after="0"/>
      <w:ind w:left="-216"/>
    </w:pPr>
    <w:rPr>
      <w:rFonts w:asciiTheme="majorHAnsi" w:hAnsiTheme="majorHAnsi"/>
      <w:color w:val="D9D9D9" w:themeColor="background1" w:themeShade="D9"/>
      <w:sz w:val="72"/>
    </w:rPr>
  </w:style>
  <w:style w:type="paragraph" w:customStyle="1" w:styleId="SidebarText">
    <w:name w:val="Sidebar Text"/>
    <w:basedOn w:val="Normal"/>
    <w:qFormat/>
    <w:pPr>
      <w:ind w:left="-216" w:right="-144"/>
    </w:pPr>
    <w:rPr>
      <w:sz w:val="16"/>
    </w:rPr>
  </w:style>
  <w:style w:type="character" w:customStyle="1" w:styleId="Heading6Char">
    <w:name w:val="Heading 6 Char"/>
    <w:basedOn w:val="DefaultParagraphFont"/>
    <w:link w:val="Heading6"/>
    <w:uiPriority w:val="1"/>
    <w:rPr>
      <w:rFonts w:asciiTheme="majorHAnsi" w:eastAsiaTheme="majorEastAsia" w:hAnsiTheme="majorHAnsi" w:cstheme="majorBidi"/>
      <w:iCs/>
      <w:color w:val="262626" w:themeColor="text1" w:themeTint="D9"/>
      <w:sz w:val="20"/>
    </w:rPr>
  </w:style>
  <w:style w:type="paragraph" w:customStyle="1" w:styleId="Title-Back">
    <w:name w:val="Title-Back"/>
    <w:basedOn w:val="Normal"/>
    <w:qFormat/>
    <w:pPr>
      <w:spacing w:before="120" w:after="0"/>
      <w:jc w:val="right"/>
    </w:pPr>
    <w:rPr>
      <w:rFonts w:asciiTheme="majorHAnsi" w:hAnsiTheme="majorHAnsi"/>
      <w:color w:val="FFFFFF" w:themeColor="background1"/>
      <w:sz w:val="56"/>
    </w:rPr>
  </w:style>
  <w:style w:type="paragraph" w:customStyle="1" w:styleId="Subtitle-Back">
    <w:name w:val="Subtitle-Back"/>
    <w:basedOn w:val="Normal"/>
    <w:qFormat/>
    <w:pPr>
      <w:spacing w:after="1200"/>
      <w:jc w:val="right"/>
    </w:pPr>
    <w:rPr>
      <w:rFonts w:asciiTheme="majorHAnsi" w:hAnsiTheme="majorHAnsi"/>
      <w:color w:val="FFFFFF" w:themeColor="background1"/>
      <w:sz w:val="44"/>
    </w:rPr>
  </w:style>
  <w:style w:type="paragraph" w:customStyle="1" w:styleId="ReturnAddress">
    <w:name w:val="Return Address"/>
    <w:basedOn w:val="Normal"/>
    <w:qFormat/>
    <w:pPr>
      <w:spacing w:after="240"/>
      <w:jc w:val="right"/>
    </w:pPr>
    <w:rPr>
      <w:color w:val="FFFFFF" w:themeColor="background1"/>
      <w:sz w:val="22"/>
    </w:rPr>
  </w:style>
  <w:style w:type="paragraph" w:customStyle="1" w:styleId="Address">
    <w:name w:val="Address"/>
    <w:basedOn w:val="Normal"/>
    <w:qFormat/>
    <w:pPr>
      <w:spacing w:after="0"/>
    </w:pPr>
    <w:rPr>
      <w:sz w:val="20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pPr>
      <w:spacing w:after="60" w:line="240" w:lineRule="auto"/>
    </w:pPr>
    <w:rPr>
      <w:noProof/>
      <w:color w:val="262626" w:themeColor="text1" w:themeTint="D9"/>
      <w:sz w:val="2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262626" w:themeColor="text1" w:themeTint="D9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IssueNumber">
    <w:name w:val="Issue Number"/>
    <w:basedOn w:val="Header"/>
    <w:link w:val="IssueNumberChar"/>
    <w:qFormat/>
    <w:pPr>
      <w:jc w:val="right"/>
    </w:pPr>
    <w:rPr>
      <w:caps w:val="0"/>
      <w:color w:val="808080" w:themeColor="background1" w:themeShade="80"/>
    </w:rPr>
  </w:style>
  <w:style w:type="paragraph" w:styleId="NormalWeb">
    <w:name w:val="Normal (Web)"/>
    <w:basedOn w:val="Normal"/>
    <w:uiPriority w:val="99"/>
    <w:semiHidden/>
    <w:unhideWhenUsed/>
    <w:pPr>
      <w:spacing w:after="210" w:line="210" w:lineRule="atLeast"/>
      <w:jc w:val="both"/>
    </w:pPr>
    <w:rPr>
      <w:rFonts w:ascii="Times New Roman" w:eastAsia="Times New Roman" w:hAnsi="Times New Roman" w:cs="Times New Roman"/>
      <w:color w:val="auto"/>
      <w:sz w:val="17"/>
      <w:szCs w:val="17"/>
    </w:rPr>
  </w:style>
  <w:style w:type="paragraph" w:customStyle="1" w:styleId="Sidebarphoto">
    <w:name w:val="Sidebar photo"/>
    <w:basedOn w:val="Normal"/>
    <w:qFormat/>
    <w:pPr>
      <w:spacing w:after="0"/>
      <w:ind w:left="-317"/>
    </w:pPr>
    <w:rPr>
      <w:noProof/>
      <w:sz w:val="12"/>
    </w:rPr>
  </w:style>
  <w:style w:type="character" w:customStyle="1" w:styleId="IssueNumberChar">
    <w:name w:val="Issue Number Char"/>
    <w:basedOn w:val="DefaultParagraphFont"/>
    <w:link w:val="IssueNumber"/>
    <w:rPr>
      <w:color w:val="808080" w:themeColor="background1" w:themeShade="80"/>
      <w:sz w:val="20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Pr>
      <w:color w:val="262626" w:themeColor="text1" w:themeTint="D9"/>
      <w:sz w:val="18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color w:val="262626" w:themeColor="text1" w:themeTint="D9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color w:val="262626" w:themeColor="text1" w:themeTint="D9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666699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rPr>
      <w:color w:val="CC9900" w:themeColor="hyperlink"/>
      <w:u w:val="single"/>
    </w:rPr>
  </w:style>
  <w:style w:type="paragraph" w:styleId="ListBullet">
    <w:name w:val="List Bullet"/>
    <w:basedOn w:val="Normal"/>
    <w:unhideWhenUsed/>
    <w:pPr>
      <w:numPr>
        <w:numId w:val="6"/>
      </w:numPr>
      <w:contextualSpacing/>
    </w:pPr>
    <w:rPr>
      <w:b/>
    </w:rPr>
  </w:style>
  <w:style w:type="paragraph" w:styleId="ListContinue">
    <w:name w:val="List Continue"/>
    <w:basedOn w:val="Normal"/>
    <w:unhideWhenUsed/>
    <w:pPr>
      <w:spacing w:after="120"/>
      <w:ind w:left="360"/>
    </w:pPr>
  </w:style>
  <w:style w:type="paragraph" w:customStyle="1" w:styleId="PageReference">
    <w:name w:val="Page Reference"/>
    <w:basedOn w:val="Normal"/>
    <w:qFormat/>
    <w:pPr>
      <w:jc w:val="right"/>
    </w:pPr>
    <w:rPr>
      <w:color w:val="000000" w:themeColor="text1"/>
      <w:sz w:val="20"/>
      <w14:textFill>
        <w14:solidFill>
          <w14:schemeClr w14:val="tx1">
            <w14:lumMod w14:val="65000"/>
            <w14:lumOff w14:val="35000"/>
            <w14:lumMod w14:val="65000"/>
            <w14:lumOff w14:val="35000"/>
          </w14:schemeClr>
        </w14:solidFill>
      </w14:textFill>
    </w:rPr>
  </w:style>
  <w:style w:type="paragraph" w:customStyle="1" w:styleId="SidebarHighlightText">
    <w:name w:val="Sidebar Highlight Text"/>
    <w:basedOn w:val="Normal"/>
    <w:qFormat/>
    <w:pPr>
      <w:spacing w:after="80"/>
      <w:ind w:left="-216"/>
    </w:pPr>
    <w:rPr>
      <w:rFonts w:asciiTheme="majorHAnsi" w:hAnsiTheme="majorHAnsi"/>
      <w:color w:val="595959" w:themeColor="text1" w:themeTint="A6"/>
      <w:sz w:val="24"/>
    </w:rPr>
  </w:style>
  <w:style w:type="character" w:styleId="Strong">
    <w:name w:val="Strong"/>
    <w:basedOn w:val="DefaultParagraphFont"/>
    <w:unhideWhenUsed/>
    <w:qFormat/>
    <w:rPr>
      <w:b/>
      <w:bCs/>
    </w:rPr>
  </w:style>
  <w:style w:type="paragraph" w:customStyle="1" w:styleId="HeaderSpace">
    <w:name w:val="Header Space"/>
    <w:basedOn w:val="Normal"/>
    <w:qFormat/>
    <w:pPr>
      <w:spacing w:after="60"/>
      <w:ind w:left="-230"/>
    </w:pPr>
  </w:style>
  <w:style w:type="paragraph" w:styleId="ListNumber">
    <w:name w:val="List Number"/>
    <w:basedOn w:val="Normal"/>
    <w:uiPriority w:val="99"/>
    <w:unhideWhenUsed/>
    <w:pPr>
      <w:numPr>
        <w:numId w:val="3"/>
      </w:numPr>
      <w:contextualSpacing/>
    </w:pPr>
  </w:style>
  <w:style w:type="paragraph" w:styleId="ListBullet2">
    <w:name w:val="List Bullet 2"/>
    <w:basedOn w:val="Normal"/>
    <w:uiPriority w:val="99"/>
    <w:unhideWhenUsed/>
    <w:pPr>
      <w:numPr>
        <w:numId w:val="7"/>
      </w:numPr>
      <w:spacing w:after="60"/>
    </w:pPr>
  </w:style>
  <w:style w:type="paragraph" w:customStyle="1" w:styleId="SidebarHeading">
    <w:name w:val="Sidebar Heading"/>
    <w:basedOn w:val="Normal"/>
    <w:qFormat/>
    <w:pPr>
      <w:spacing w:before="120" w:after="0"/>
      <w:ind w:left="-216" w:right="-144"/>
    </w:pPr>
    <w:rPr>
      <w:rFonts w:asciiTheme="majorHAnsi" w:hAnsiTheme="majorHAnsi"/>
      <w:color w:val="E84C22" w:themeColor="accent1"/>
      <w:sz w:val="24"/>
      <w:szCs w:val="24"/>
    </w:rPr>
  </w:style>
  <w:style w:type="paragraph" w:customStyle="1" w:styleId="SidebarPhoto0">
    <w:name w:val="Sidebar Photo"/>
    <w:basedOn w:val="Normal"/>
    <w:qFormat/>
    <w:pPr>
      <w:spacing w:after="0"/>
      <w:ind w:left="-317"/>
    </w:pPr>
    <w:rPr>
      <w:noProof/>
      <w:sz w:val="12"/>
    </w:rPr>
  </w:style>
  <w:style w:type="paragraph" w:styleId="ListParagraph">
    <w:name w:val="List Paragraph"/>
    <w:basedOn w:val="Normal"/>
    <w:uiPriority w:val="1"/>
    <w:qFormat/>
    <w:rsid w:val="00182552"/>
    <w:pPr>
      <w:bidi/>
      <w:spacing w:after="160" w:line="256" w:lineRule="auto"/>
      <w:ind w:left="720"/>
      <w:contextualSpacing/>
    </w:pPr>
    <w:rPr>
      <w:color w:val="auto"/>
      <w:sz w:val="22"/>
      <w:lang w:bidi="fa-IR"/>
    </w:rPr>
  </w:style>
  <w:style w:type="table" w:customStyle="1" w:styleId="GridTable4-Accent11">
    <w:name w:val="Grid Table 4 - Accent 11"/>
    <w:basedOn w:val="TableNormal"/>
    <w:uiPriority w:val="49"/>
    <w:rsid w:val="006D241F"/>
    <w:pPr>
      <w:spacing w:after="0" w:line="240" w:lineRule="auto"/>
      <w:jc w:val="center"/>
    </w:pPr>
    <w:tblPr>
      <w:tblStyleRowBandSize w:val="1"/>
      <w:tblStyleColBandSize w:val="1"/>
      <w:jc w:val="center"/>
      <w:tblBorders>
        <w:top w:val="single" w:sz="4" w:space="0" w:color="00B0F0"/>
        <w:left w:val="single" w:sz="4" w:space="0" w:color="00B0F0"/>
        <w:bottom w:val="single" w:sz="4" w:space="0" w:color="00B0F0"/>
        <w:right w:val="single" w:sz="4" w:space="0" w:color="00B0F0"/>
        <w:insideH w:val="single" w:sz="4" w:space="0" w:color="00B0F0"/>
        <w:insideV w:val="single" w:sz="4" w:space="0" w:color="00B0F0"/>
      </w:tblBorders>
      <w:tblCellMar>
        <w:left w:w="0" w:type="dxa"/>
        <w:right w:w="0" w:type="dxa"/>
      </w:tblCellMar>
    </w:tblPr>
    <w:trPr>
      <w:jc w:val="center"/>
    </w:trPr>
    <w:tcPr>
      <w:shd w:val="clear" w:color="auto" w:fill="8DD1FB"/>
      <w:vAlign w:val="center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84C22" w:themeColor="accent1"/>
          <w:left w:val="single" w:sz="4" w:space="0" w:color="E84C22" w:themeColor="accent1"/>
          <w:bottom w:val="single" w:sz="4" w:space="0" w:color="E84C22" w:themeColor="accent1"/>
          <w:right w:val="single" w:sz="4" w:space="0" w:color="E84C22" w:themeColor="accent1"/>
          <w:insideH w:val="nil"/>
          <w:insideV w:val="nil"/>
        </w:tcBorders>
        <w:shd w:val="clear" w:color="auto" w:fill="E84C22" w:themeFill="accent1"/>
      </w:tcPr>
    </w:tblStylePr>
    <w:tblStylePr w:type="lastRow">
      <w:rPr>
        <w:b/>
        <w:bCs/>
      </w:rPr>
      <w:tblPr/>
      <w:tcPr>
        <w:tcBorders>
          <w:top w:val="double" w:sz="4" w:space="0" w:color="E84C2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AD2" w:themeFill="accent1" w:themeFillTint="33"/>
      </w:tcPr>
    </w:tblStylePr>
    <w:tblStylePr w:type="band1Horz">
      <w:tblPr/>
      <w:tcPr>
        <w:shd w:val="clear" w:color="auto" w:fill="FADAD2" w:themeFill="accent1" w:themeFillTint="33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locked/>
    <w:rsid w:val="00BF3B9D"/>
    <w:rPr>
      <w:noProof/>
      <w:color w:val="262626" w:themeColor="text1" w:themeTint="D9"/>
      <w:sz w:val="2"/>
    </w:rPr>
  </w:style>
  <w:style w:type="paragraph" w:customStyle="1" w:styleId="TableParagraph">
    <w:name w:val="Table Paragraph"/>
    <w:basedOn w:val="Normal"/>
    <w:uiPriority w:val="1"/>
    <w:qFormat/>
    <w:rsid w:val="003F0049"/>
    <w:pPr>
      <w:widowControl w:val="0"/>
      <w:autoSpaceDE w:val="0"/>
      <w:autoSpaceDN w:val="0"/>
      <w:spacing w:after="0"/>
    </w:pPr>
    <w:rPr>
      <w:rFonts w:ascii="Arial" w:eastAsia="Arial" w:hAnsi="Arial" w:cs="Arial"/>
      <w:color w:val="auto"/>
      <w:sz w:val="22"/>
      <w:lang w:bidi="en-US"/>
    </w:rPr>
  </w:style>
  <w:style w:type="paragraph" w:styleId="BodyText">
    <w:name w:val="Body Text"/>
    <w:basedOn w:val="Normal"/>
    <w:link w:val="BodyTextChar"/>
    <w:uiPriority w:val="1"/>
    <w:qFormat/>
    <w:rsid w:val="002474A2"/>
    <w:pPr>
      <w:widowControl w:val="0"/>
      <w:autoSpaceDE w:val="0"/>
      <w:autoSpaceDN w:val="0"/>
      <w:spacing w:after="0"/>
    </w:pPr>
    <w:rPr>
      <w:rFonts w:ascii="Arial" w:eastAsia="Arial" w:hAnsi="Arial" w:cs="Arial"/>
      <w:color w:val="auto"/>
      <w:sz w:val="20"/>
      <w:szCs w:val="20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2474A2"/>
    <w:rPr>
      <w:rFonts w:ascii="Arial" w:eastAsia="Arial" w:hAnsi="Arial" w:cs="Arial"/>
      <w:sz w:val="20"/>
      <w:szCs w:val="20"/>
      <w:lang w:bidi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BC314A"/>
    <w:rPr>
      <w:color w:val="605E5C"/>
      <w:shd w:val="clear" w:color="auto" w:fill="E1DFDD"/>
    </w:rPr>
  </w:style>
  <w:style w:type="table" w:styleId="GridTable5Dark">
    <w:name w:val="Grid Table 5 Dark"/>
    <w:basedOn w:val="TableNormal"/>
    <w:uiPriority w:val="50"/>
    <w:rsid w:val="006D241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4">
    <w:name w:val="Grid Table 5 Dark Accent 4"/>
    <w:basedOn w:val="TableNormal"/>
    <w:uiPriority w:val="50"/>
    <w:rsid w:val="006D241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D3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842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842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842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8427" w:themeFill="accent4"/>
      </w:tcPr>
    </w:tblStylePr>
    <w:tblStylePr w:type="band1Vert">
      <w:tblPr/>
      <w:tcPr>
        <w:shd w:val="clear" w:color="auto" w:fill="FFCDA8" w:themeFill="accent4" w:themeFillTint="66"/>
      </w:tcPr>
    </w:tblStylePr>
    <w:tblStylePr w:type="band1Horz">
      <w:tblPr/>
      <w:tcPr>
        <w:shd w:val="clear" w:color="auto" w:fill="FFCDA8" w:themeFill="accent4" w:themeFillTint="66"/>
      </w:tcPr>
    </w:tblStylePr>
  </w:style>
  <w:style w:type="table" w:styleId="GridTable5Dark-Accent1">
    <w:name w:val="Grid Table 5 Dark Accent 1"/>
    <w:basedOn w:val="TableNormal"/>
    <w:uiPriority w:val="50"/>
    <w:rsid w:val="006D241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DAD2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84C2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84C2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84C2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84C22" w:themeFill="accent1"/>
      </w:tcPr>
    </w:tblStylePr>
    <w:tblStylePr w:type="band1Vert">
      <w:tblPr/>
      <w:tcPr>
        <w:shd w:val="clear" w:color="auto" w:fill="F5B7A6" w:themeFill="accent1" w:themeFillTint="66"/>
      </w:tcPr>
    </w:tblStylePr>
    <w:tblStylePr w:type="band1Horz">
      <w:tblPr/>
      <w:tcPr>
        <w:shd w:val="clear" w:color="auto" w:fill="F5B7A6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78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09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561180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2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86101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55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886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18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1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26722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31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8107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81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44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96921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6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91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19733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63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79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71262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64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75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32786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99618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69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0698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19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15092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3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84415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7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6116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26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7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07767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70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5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649086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46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3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01260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7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7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985346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59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radhesgar.com" TargetMode="External"/><Relationship Id="rId2" Type="http://schemas.openxmlformats.org/officeDocument/2006/relationships/image" Target="media/image4.png"/><Relationship Id="rId1" Type="http://schemas.openxmlformats.org/officeDocument/2006/relationships/hyperlink" Target="http://www.radhesgar.com" TargetMode="External"/><Relationship Id="rId5" Type="http://schemas.openxmlformats.org/officeDocument/2006/relationships/image" Target="media/image6.png"/><Relationship Id="rId4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://www.radhesgar.com" TargetMode="External"/><Relationship Id="rId2" Type="http://schemas.openxmlformats.org/officeDocument/2006/relationships/image" Target="media/image4.png"/><Relationship Id="rId1" Type="http://schemas.openxmlformats.org/officeDocument/2006/relationships/hyperlink" Target="http://www.radhesgar.com" TargetMode="External"/><Relationship Id="rId5" Type="http://schemas.openxmlformats.org/officeDocument/2006/relationships/image" Target="media/image6.png"/><Relationship Id="rId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zargani\AppData\Roaming\Microsoft\Templates\Newsletter.dotx" TargetMode="External"/></Relationships>
</file>

<file path=word/theme/theme1.xml><?xml version="1.0" encoding="utf-8"?>
<a:theme xmlns:a="http://schemas.openxmlformats.org/drawingml/2006/main" name="Office Theme">
  <a:themeElements>
    <a:clrScheme name="Red Orang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Newsletter">
      <a:majorFont>
        <a:latin typeface="Trebuchet MS"/>
        <a:ea typeface=""/>
        <a:cs typeface=""/>
      </a:majorFont>
      <a:minorFont>
        <a:latin typeface="Corbe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3CEBB6-3879-47E1-9015-067B3316F87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D3896C9-3CC9-4A50-ADF7-AF3A252481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Newsletter.dotx</Template>
  <TotalTime>20</TotalTime>
  <Pages>2</Pages>
  <Words>146</Words>
  <Characters>834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Newsletter</vt:lpstr>
    </vt:vector>
  </TitlesOfParts>
  <Company>MRT www.Win2Farsi.com</Company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Newsletter</dc:title>
  <dc:subject>PIPE LINE</dc:subject>
  <dc:creator>Bazargani</dc:creator>
  <cp:lastModifiedBy>Hamzeh</cp:lastModifiedBy>
  <cp:revision>4</cp:revision>
  <cp:lastPrinted>2025-06-10T12:51:00Z</cp:lastPrinted>
  <dcterms:created xsi:type="dcterms:W3CDTF">2025-06-10T13:26:00Z</dcterms:created>
  <dcterms:modified xsi:type="dcterms:W3CDTF">2025-06-10T14:45:00Z</dcterms:modified>
  <cp:contentStatus>TELECOMMUNICATION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TC026866159991</vt:lpwstr>
  </property>
</Properties>
</file>