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1126"/>
        <w:bidiVisual/>
        <w:tblW w:w="11328" w:type="dxa"/>
        <w:tblLook w:val="04A0" w:firstRow="1" w:lastRow="0" w:firstColumn="1" w:lastColumn="0" w:noHBand="0" w:noVBand="1"/>
      </w:tblPr>
      <w:tblGrid>
        <w:gridCol w:w="6798"/>
        <w:gridCol w:w="4530"/>
      </w:tblGrid>
      <w:tr w:rsidR="007B604F" w14:paraId="435DFD69" w14:textId="77777777" w:rsidTr="00973046">
        <w:trPr>
          <w:trHeight w:val="6193"/>
        </w:trPr>
        <w:tc>
          <w:tcPr>
            <w:tcW w:w="6798" w:type="dxa"/>
            <w:tcBorders>
              <w:top w:val="single" w:sz="18" w:space="0" w:color="00B0F0"/>
              <w:left w:val="single" w:sz="18" w:space="0" w:color="00B0F0"/>
              <w:bottom w:val="single" w:sz="18" w:space="0" w:color="00B0F0"/>
              <w:right w:val="nil"/>
            </w:tcBorders>
            <w:shd w:val="clear" w:color="auto" w:fill="FFFFFF" w:themeFill="background1"/>
          </w:tcPr>
          <w:p w14:paraId="4D51A090" w14:textId="615B3B77" w:rsidR="007D7A2E" w:rsidRPr="00020FBD" w:rsidRDefault="006F6ACD" w:rsidP="007D7A2E">
            <w:pPr>
              <w:pStyle w:val="NoSpacing"/>
              <w:jc w:val="center"/>
              <w:rPr>
                <w:rFonts w:cs="B Traffic"/>
                <w:color w:val="FFFFFF" w:themeColor="background1"/>
                <w:sz w:val="24"/>
                <w:szCs w:val="24"/>
                <w:rtl/>
                <w:lang w:bidi="fa-IR"/>
              </w:rPr>
            </w:pPr>
            <w:r>
              <w:rPr>
                <w:rFonts w:cs="B Traffic"/>
                <w:b/>
                <w:bCs/>
                <w:sz w:val="28"/>
                <w:szCs w:val="40"/>
                <w:lang w:bidi="fa-IR"/>
              </w:rPr>
              <w:drawing>
                <wp:anchor distT="0" distB="0" distL="114300" distR="114300" simplePos="0" relativeHeight="251661312" behindDoc="1" locked="0" layoutInCell="1" allowOverlap="1" wp14:anchorId="2EE36C83" wp14:editId="24A0FA50">
                  <wp:simplePos x="0" y="0"/>
                  <wp:positionH relativeFrom="margin">
                    <wp:posOffset>182072</wp:posOffset>
                  </wp:positionH>
                  <wp:positionV relativeFrom="paragraph">
                    <wp:posOffset>931026</wp:posOffset>
                  </wp:positionV>
                  <wp:extent cx="2174240" cy="1717040"/>
                  <wp:effectExtent l="0" t="0" r="0" b="0"/>
                  <wp:wrapTight wrapText="bothSides">
                    <wp:wrapPolygon edited="0">
                      <wp:start x="3974" y="0"/>
                      <wp:lineTo x="1893" y="479"/>
                      <wp:lineTo x="0" y="2396"/>
                      <wp:lineTo x="0" y="15337"/>
                      <wp:lineTo x="946" y="19172"/>
                      <wp:lineTo x="946" y="19891"/>
                      <wp:lineTo x="4542" y="21089"/>
                      <wp:lineTo x="13815" y="21089"/>
                      <wp:lineTo x="15519" y="20609"/>
                      <wp:lineTo x="20250" y="19651"/>
                      <wp:lineTo x="20061" y="19172"/>
                      <wp:lineTo x="21386" y="15337"/>
                      <wp:lineTo x="21386" y="1678"/>
                      <wp:lineTo x="16465" y="240"/>
                      <wp:lineTo x="7192" y="0"/>
                      <wp:lineTo x="3974" y="0"/>
                    </wp:wrapPolygon>
                  </wp:wrapTight>
                  <wp:docPr id="192289196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891963" name="Picture 192289196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240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B Traffic"/>
                <w:b/>
                <w:bCs/>
                <w:sz w:val="28"/>
                <w:szCs w:val="40"/>
                <w:lang w:bidi="fa-IR"/>
              </w:rPr>
              <w:drawing>
                <wp:anchor distT="0" distB="0" distL="114300" distR="114300" simplePos="0" relativeHeight="251662336" behindDoc="0" locked="0" layoutInCell="1" allowOverlap="1" wp14:anchorId="557E5897" wp14:editId="104A5268">
                  <wp:simplePos x="0" y="0"/>
                  <wp:positionH relativeFrom="column">
                    <wp:posOffset>2065020</wp:posOffset>
                  </wp:positionH>
                  <wp:positionV relativeFrom="paragraph">
                    <wp:posOffset>1312545</wp:posOffset>
                  </wp:positionV>
                  <wp:extent cx="2670810" cy="979170"/>
                  <wp:effectExtent l="7620" t="0" r="3810" b="3810"/>
                  <wp:wrapSquare wrapText="bothSides"/>
                  <wp:docPr id="144817033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170336" name="Picture 144817033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 flipV="1">
                            <a:off x="0" y="0"/>
                            <a:ext cx="267081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  <w:tcBorders>
              <w:top w:val="single" w:sz="18" w:space="0" w:color="00B0F0"/>
              <w:left w:val="nil"/>
              <w:bottom w:val="single" w:sz="18" w:space="0" w:color="00B0F0"/>
              <w:right w:val="single" w:sz="18" w:space="0" w:color="00B0F0"/>
            </w:tcBorders>
            <w:shd w:val="clear" w:color="auto" w:fill="00B0F0"/>
          </w:tcPr>
          <w:p w14:paraId="4F899771" w14:textId="2CC8EC53" w:rsidR="007D7A2E" w:rsidRDefault="00120485" w:rsidP="00120485">
            <w:pPr>
              <w:spacing w:after="0"/>
              <w:jc w:val="center"/>
              <w:rPr>
                <w:b/>
                <w:bCs/>
                <w:color w:val="FFFFFF" w:themeColor="background1"/>
                <w:sz w:val="24"/>
                <w:szCs w:val="32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5BF8F63C" wp14:editId="21822890">
                  <wp:extent cx="1331609" cy="702129"/>
                  <wp:effectExtent l="0" t="0" r="1905" b="0"/>
                  <wp:docPr id="13476660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436" b="21836"/>
                          <a:stretch/>
                        </pic:blipFill>
                        <pic:spPr bwMode="auto">
                          <a:xfrm>
                            <a:off x="0" y="0"/>
                            <a:ext cx="1355179" cy="714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83AFCD" w14:textId="76B54AF1" w:rsidR="007D7A2E" w:rsidRPr="00020FBD" w:rsidRDefault="007D7A2E" w:rsidP="007D7A2E">
            <w:pPr>
              <w:jc w:val="center"/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0FBD"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Rad </w:t>
            </w:r>
            <w:proofErr w:type="spellStart"/>
            <w:r w:rsidRPr="00020FBD"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Hesgar</w:t>
            </w:r>
            <w:proofErr w:type="spellEnd"/>
            <w:r w:rsidRPr="00020FBD"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Melal Co</w:t>
            </w:r>
            <w:r w:rsidR="00B13175"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2FC3EF1" w14:textId="35A292AB" w:rsidR="007D7A2E" w:rsidRPr="0009007D" w:rsidRDefault="007D7A2E" w:rsidP="007D7A2E">
            <w:pPr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</w:pPr>
          </w:p>
          <w:p w14:paraId="72075394" w14:textId="15AF0BA5" w:rsidR="007D7A2E" w:rsidRPr="00B13175" w:rsidRDefault="00B13175" w:rsidP="007D7A2E">
            <w:pPr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 xml:space="preserve"> </w:t>
            </w:r>
            <w:r w:rsidR="000C230A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>TOTAL DISSOLVED SOLIDS</w:t>
            </w:r>
            <w:r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>(</w:t>
            </w:r>
            <w:r w:rsidR="000C230A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>TDS</w:t>
            </w:r>
            <w:r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>)</w:t>
            </w:r>
            <w:r w:rsidR="007D7A2E"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 xml:space="preserve"> </w:t>
            </w:r>
            <w:r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 xml:space="preserve">SENSOR AND </w:t>
            </w:r>
            <w:r w:rsidR="007D7A2E"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>TRANSMITTER</w:t>
            </w:r>
          </w:p>
          <w:p w14:paraId="1E1E3F2B" w14:textId="77777777" w:rsidR="007D7A2E" w:rsidRPr="0009007D" w:rsidRDefault="007D7A2E" w:rsidP="007D7A2E">
            <w:pPr>
              <w:pStyle w:val="NoSpacing"/>
              <w:jc w:val="center"/>
              <w:rPr>
                <w:rFonts w:asciiTheme="majorBidi" w:hAnsiTheme="majorBidi"/>
                <w:color w:val="FFFFFF" w:themeColor="background1"/>
                <w:spacing w:val="5"/>
                <w:kern w:val="28"/>
                <w:sz w:val="40"/>
                <w:szCs w:val="44"/>
              </w:rPr>
            </w:pPr>
          </w:p>
          <w:p w14:paraId="096A0567" w14:textId="4ED37994" w:rsidR="007D7A2E" w:rsidRDefault="007D7A2E" w:rsidP="007D7A2E">
            <w:pPr>
              <w:pStyle w:val="NoSpacing"/>
              <w:jc w:val="center"/>
              <w:rPr>
                <w:rFonts w:cs="B Traffic"/>
                <w:rtl/>
                <w:lang w:bidi="fa-IR"/>
              </w:rPr>
            </w:pPr>
            <w:r w:rsidRPr="00020FBD">
              <w:rPr>
                <w:color w:val="FFFFFF" w:themeColor="background1"/>
                <w:spacing w:val="5"/>
                <w:kern w:val="28"/>
                <w:sz w:val="24"/>
                <w:szCs w:val="24"/>
              </w:rPr>
              <w:t>ONLINE</w:t>
            </w:r>
            <w:r w:rsidRPr="00020FBD">
              <w:rPr>
                <w:iCs/>
                <w:color w:val="FFFFFF" w:themeColor="background1"/>
                <w:spacing w:val="5"/>
                <w:kern w:val="28"/>
                <w:sz w:val="24"/>
                <w:szCs w:val="24"/>
              </w:rPr>
              <w:t xml:space="preserve"> </w:t>
            </w:r>
            <w:r w:rsidRPr="00020FBD">
              <w:rPr>
                <w:color w:val="FFFFFF" w:themeColor="background1"/>
                <w:spacing w:val="5"/>
                <w:kern w:val="28"/>
                <w:sz w:val="24"/>
                <w:szCs w:val="24"/>
              </w:rPr>
              <w:t>ELECTRICAL</w:t>
            </w:r>
            <w:r w:rsidRPr="00020FBD">
              <w:rPr>
                <w:iCs/>
                <w:color w:val="FFFFFF" w:themeColor="background1"/>
                <w:spacing w:val="5"/>
                <w:kern w:val="28"/>
                <w:sz w:val="24"/>
                <w:szCs w:val="24"/>
              </w:rPr>
              <w:t xml:space="preserve"> </w:t>
            </w:r>
            <w:r w:rsidR="000C230A">
              <w:rPr>
                <w:color w:val="FFFFFF" w:themeColor="background1"/>
                <w:spacing w:val="5"/>
                <w:kern w:val="28"/>
                <w:sz w:val="24"/>
                <w:szCs w:val="24"/>
              </w:rPr>
              <w:t>TDS</w:t>
            </w:r>
            <w:r w:rsidRPr="00020FBD">
              <w:rPr>
                <w:color w:val="FFFFFF" w:themeColor="background1"/>
                <w:spacing w:val="5"/>
                <w:kern w:val="28"/>
                <w:sz w:val="24"/>
                <w:szCs w:val="24"/>
              </w:rPr>
              <w:t xml:space="preserve"> METER</w:t>
            </w:r>
          </w:p>
        </w:tc>
      </w:tr>
      <w:tr w:rsidR="007B604F" w14:paraId="7228B0D2" w14:textId="77777777" w:rsidTr="00973046">
        <w:trPr>
          <w:trHeight w:val="23"/>
        </w:trPr>
        <w:tc>
          <w:tcPr>
            <w:tcW w:w="6798" w:type="dxa"/>
            <w:tcBorders>
              <w:top w:val="single" w:sz="18" w:space="0" w:color="00B0F0"/>
              <w:left w:val="nil"/>
              <w:bottom w:val="nil"/>
              <w:right w:val="nil"/>
            </w:tcBorders>
            <w:shd w:val="clear" w:color="auto" w:fill="DDDDD8" w:themeFill="text2" w:themeFillTint="33"/>
          </w:tcPr>
          <w:p w14:paraId="07CF7971" w14:textId="77777777" w:rsidR="007D7A2E" w:rsidRDefault="007D7A2E" w:rsidP="007D7A2E">
            <w:pPr>
              <w:pStyle w:val="NoSpacing"/>
              <w:rPr>
                <w:rFonts w:cs="B Traffic"/>
                <w:rtl/>
                <w:lang w:bidi="fa-IR"/>
              </w:rPr>
            </w:pPr>
          </w:p>
        </w:tc>
        <w:tc>
          <w:tcPr>
            <w:tcW w:w="4530" w:type="dxa"/>
            <w:tcBorders>
              <w:top w:val="single" w:sz="18" w:space="0" w:color="00B0F0"/>
              <w:left w:val="nil"/>
              <w:bottom w:val="nil"/>
              <w:right w:val="nil"/>
            </w:tcBorders>
            <w:shd w:val="clear" w:color="auto" w:fill="595959" w:themeFill="text1" w:themeFillTint="A6"/>
          </w:tcPr>
          <w:p w14:paraId="3D72A4CA" w14:textId="77777777" w:rsidR="007D7A2E" w:rsidRDefault="007D7A2E" w:rsidP="007D7A2E">
            <w:pPr>
              <w:pStyle w:val="NoSpacing"/>
              <w:tabs>
                <w:tab w:val="left" w:pos="4305"/>
              </w:tabs>
              <w:rPr>
                <w:rFonts w:cs="B Traffic"/>
                <w:rtl/>
                <w:lang w:bidi="fa-IR"/>
              </w:rPr>
            </w:pPr>
            <w:r>
              <w:rPr>
                <w:rFonts w:cs="B Traffic"/>
                <w:lang w:bidi="fa-IR"/>
              </w:rPr>
              <w:tab/>
            </w:r>
          </w:p>
        </w:tc>
      </w:tr>
    </w:tbl>
    <w:p w14:paraId="4EF119AF" w14:textId="77777777" w:rsidR="007D7A2E" w:rsidRDefault="007D7A2E" w:rsidP="000D2D7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9"/>
        <w:gridCol w:w="5539"/>
      </w:tblGrid>
      <w:tr w:rsidR="008439B5" w14:paraId="007F5A10" w14:textId="77777777" w:rsidTr="00051CA5">
        <w:trPr>
          <w:trHeight w:val="3325"/>
        </w:trPr>
        <w:tc>
          <w:tcPr>
            <w:tcW w:w="5539" w:type="dxa"/>
          </w:tcPr>
          <w:p w14:paraId="7ABAE3C4" w14:textId="6A1D58E7" w:rsidR="00927435" w:rsidRPr="00973046" w:rsidRDefault="008439B5" w:rsidP="00973046">
            <w:r w:rsidRPr="002474A2">
              <w:rPr>
                <w:sz w:val="32"/>
                <w:szCs w:val="40"/>
              </w:rPr>
              <w:t>FEATURES</w:t>
            </w:r>
          </w:p>
          <w:p w14:paraId="61963C05" w14:textId="614B3AA4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Online &amp; real-time</w:t>
            </w:r>
            <w:r w:rsidRPr="00C26473">
              <w:rPr>
                <w:rFonts w:asciiTheme="minorBidi" w:hAnsiTheme="minorBidi"/>
                <w:spacing w:val="-3"/>
                <w:sz w:val="24"/>
                <w:szCs w:val="28"/>
              </w:rPr>
              <w:t xml:space="preserve"> </w:t>
            </w:r>
            <w:r w:rsidRPr="00C26473">
              <w:rPr>
                <w:rFonts w:asciiTheme="minorBidi" w:hAnsiTheme="minorBidi"/>
                <w:sz w:val="24"/>
                <w:szCs w:val="28"/>
              </w:rPr>
              <w:t>measurement</w:t>
            </w:r>
          </w:p>
          <w:p w14:paraId="5B896EA5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High</w:t>
            </w:r>
            <w:r w:rsidRPr="00C26473">
              <w:rPr>
                <w:rFonts w:asciiTheme="minorBidi" w:hAnsiTheme="minorBidi"/>
                <w:spacing w:val="-2"/>
                <w:sz w:val="24"/>
                <w:szCs w:val="28"/>
              </w:rPr>
              <w:t xml:space="preserve"> </w:t>
            </w:r>
            <w:r w:rsidRPr="00C26473">
              <w:rPr>
                <w:rFonts w:asciiTheme="minorBidi" w:hAnsiTheme="minorBidi"/>
                <w:sz w:val="24"/>
                <w:szCs w:val="28"/>
              </w:rPr>
              <w:t>accuracy</w:t>
            </w:r>
          </w:p>
          <w:p w14:paraId="4266A02F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4"/>
              </w:rPr>
              <w:t>Electromagnetic isolation</w:t>
            </w:r>
          </w:p>
          <w:p w14:paraId="761C08A8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Strong resistance to corrosion</w:t>
            </w:r>
          </w:p>
          <w:p w14:paraId="2C851037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4"/>
              </w:rPr>
              <w:t>Polarization resistance</w:t>
            </w:r>
          </w:p>
          <w:p w14:paraId="07CBD923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Digital/Analog output</w:t>
            </w:r>
          </w:p>
          <w:p w14:paraId="209929DB" w14:textId="4416022F" w:rsidR="00927435" w:rsidRPr="008439B5" w:rsidRDefault="0092743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4"/>
              </w:rPr>
              <w:t>316L stainless steel electrode</w:t>
            </w:r>
          </w:p>
        </w:tc>
        <w:tc>
          <w:tcPr>
            <w:tcW w:w="5539" w:type="dxa"/>
          </w:tcPr>
          <w:p w14:paraId="297A9718" w14:textId="5F0329E4" w:rsidR="00927435" w:rsidRPr="002474A2" w:rsidRDefault="008439B5" w:rsidP="00927435">
            <w:pPr>
              <w:rPr>
                <w:sz w:val="24"/>
                <w:szCs w:val="32"/>
              </w:rPr>
            </w:pPr>
            <w:r w:rsidRPr="002474A2">
              <w:rPr>
                <w:sz w:val="32"/>
                <w:szCs w:val="40"/>
              </w:rPr>
              <w:t>APPLICATIONS</w:t>
            </w:r>
          </w:p>
          <w:p w14:paraId="635FF8FF" w14:textId="77777777" w:rsidR="00927435" w:rsidRPr="00927435" w:rsidRDefault="0092743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8"/>
                <w:rtl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Environmental protection</w:t>
            </w:r>
          </w:p>
          <w:p w14:paraId="4451A12D" w14:textId="61C3A8C5" w:rsidR="00927435" w:rsidRPr="00927435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8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Aquaculture</w:t>
            </w:r>
          </w:p>
          <w:p w14:paraId="0166B57B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pacing w:val="-3"/>
                <w:sz w:val="24"/>
                <w:szCs w:val="28"/>
              </w:rPr>
              <w:t xml:space="preserve">Water </w:t>
            </w:r>
            <w:r w:rsidRPr="00C26473">
              <w:rPr>
                <w:rFonts w:asciiTheme="minorBidi" w:hAnsiTheme="minorBidi"/>
                <w:sz w:val="24"/>
                <w:szCs w:val="28"/>
              </w:rPr>
              <w:t>source</w:t>
            </w:r>
            <w:r w:rsidRPr="00C26473">
              <w:rPr>
                <w:rFonts w:asciiTheme="minorBidi" w:hAnsiTheme="minorBidi"/>
                <w:spacing w:val="4"/>
                <w:sz w:val="24"/>
                <w:szCs w:val="28"/>
              </w:rPr>
              <w:t xml:space="preserve"> </w:t>
            </w:r>
            <w:r w:rsidRPr="00C26473">
              <w:rPr>
                <w:rFonts w:asciiTheme="minorBidi" w:hAnsiTheme="minorBidi"/>
                <w:sz w:val="24"/>
                <w:szCs w:val="28"/>
              </w:rPr>
              <w:t>monitoring</w:t>
            </w:r>
          </w:p>
          <w:p w14:paraId="5C4CF12B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4"/>
              </w:rPr>
              <w:t>Environmental monitoring</w:t>
            </w:r>
          </w:p>
          <w:p w14:paraId="2EE774FA" w14:textId="3C645283" w:rsidR="008439B5" w:rsidRPr="00B31439" w:rsidRDefault="008439B5" w:rsidP="00B31439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36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Sewage treatment</w:t>
            </w:r>
          </w:p>
        </w:tc>
      </w:tr>
    </w:tbl>
    <w:p w14:paraId="45D04D56" w14:textId="73C16226" w:rsidR="008439B5" w:rsidRDefault="008439B5" w:rsidP="000D2D7B">
      <w:pPr>
        <w:spacing w:after="200" w:line="276" w:lineRule="auto"/>
        <w:rPr>
          <w:rFonts w:cs="B Traffic"/>
          <w:b/>
          <w:bCs/>
          <w:sz w:val="28"/>
          <w:szCs w:val="40"/>
          <w:lang w:bidi="fa-IR"/>
        </w:rPr>
      </w:pPr>
      <w:r>
        <w:rPr>
          <w:rFonts w:cs="B Traffic"/>
          <w:b/>
          <w:bCs/>
          <w:sz w:val="28"/>
          <w:szCs w:val="40"/>
          <w:lang w:bidi="fa-IR"/>
        </w:rPr>
        <w:br w:type="page"/>
      </w:r>
    </w:p>
    <w:p w14:paraId="582D53B3" w14:textId="54623F90" w:rsidR="00C26473" w:rsidRDefault="00C26473" w:rsidP="008439B5">
      <w:pPr>
        <w:pStyle w:val="SidebarText"/>
        <w:rPr>
          <w:rFonts w:cs="B Traffic"/>
          <w:b/>
          <w:bCs/>
          <w:sz w:val="28"/>
          <w:szCs w:val="40"/>
          <w:lang w:bidi="fa-IR"/>
        </w:rPr>
      </w:pPr>
    </w:p>
    <w:p w14:paraId="08D5CC44" w14:textId="66BFBDBB" w:rsidR="00C26473" w:rsidRDefault="00296030" w:rsidP="007D7A2E">
      <w:pPr>
        <w:pStyle w:val="SidebarText"/>
        <w:rPr>
          <w:rFonts w:cs="B Traffic"/>
          <w:b/>
          <w:bCs/>
          <w:sz w:val="28"/>
          <w:szCs w:val="40"/>
          <w:lang w:bidi="fa-IR"/>
        </w:rPr>
      </w:pPr>
      <w:r w:rsidRPr="00296030">
        <w:rPr>
          <w:rFonts w:cs="B Traffic"/>
          <w:b/>
          <w:bCs/>
          <w:sz w:val="28"/>
          <w:szCs w:val="40"/>
          <w:lang w:bidi="fa-IR"/>
        </w:rPr>
        <w:t>TECHNICAL SPECIFICATION</w:t>
      </w:r>
    </w:p>
    <w:p w14:paraId="64DE9369" w14:textId="77777777" w:rsidR="007D7A2E" w:rsidRPr="00296030" w:rsidRDefault="007D7A2E" w:rsidP="007D7A2E">
      <w:pPr>
        <w:pStyle w:val="SidebarText"/>
        <w:rPr>
          <w:rFonts w:cs="B Traffic"/>
          <w:b/>
          <w:bCs/>
          <w:sz w:val="28"/>
          <w:szCs w:val="40"/>
          <w:rtl/>
          <w:lang w:bidi="fa-IR"/>
        </w:rPr>
      </w:pPr>
    </w:p>
    <w:tbl>
      <w:tblPr>
        <w:tblStyle w:val="GridTable4-Accent11"/>
        <w:tblW w:w="0" w:type="auto"/>
        <w:tblLayout w:type="fixed"/>
        <w:tblLook w:val="04A0" w:firstRow="1" w:lastRow="0" w:firstColumn="1" w:lastColumn="0" w:noHBand="0" w:noVBand="1"/>
      </w:tblPr>
      <w:tblGrid>
        <w:gridCol w:w="3735"/>
        <w:gridCol w:w="5660"/>
      </w:tblGrid>
      <w:tr w:rsidR="00DC1116" w:rsidRPr="00AC348C" w14:paraId="6CDC3D79" w14:textId="77777777" w:rsidTr="00051C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tcBorders>
              <w:top w:val="single" w:sz="4" w:space="0" w:color="00B0F0"/>
              <w:left w:val="single" w:sz="4" w:space="0" w:color="00B0F0"/>
              <w:bottom w:val="single" w:sz="4" w:space="0" w:color="00B0F0"/>
            </w:tcBorders>
            <w:shd w:val="clear" w:color="auto" w:fill="00B0F0"/>
          </w:tcPr>
          <w:p w14:paraId="6714DE47" w14:textId="77777777" w:rsidR="00DC1116" w:rsidRPr="00AC348C" w:rsidRDefault="003E5E3F" w:rsidP="000D2D7B">
            <w:pPr>
              <w:pStyle w:val="SidebarText"/>
              <w:ind w:left="0"/>
              <w:rPr>
                <w:rFonts w:cs="B Traffic"/>
                <w:rtl/>
                <w:lang w:bidi="fa-IR"/>
              </w:rPr>
            </w:pPr>
            <w:r>
              <w:rPr>
                <w:rFonts w:asciiTheme="majorBidi" w:hAnsiTheme="majorBidi"/>
                <w:b w:val="0"/>
                <w:bCs w:val="0"/>
                <w:sz w:val="28"/>
                <w:szCs w:val="28"/>
              </w:rPr>
              <w:t>D</w:t>
            </w:r>
            <w:r w:rsidRPr="00310644">
              <w:rPr>
                <w:rFonts w:asciiTheme="majorBidi" w:hAnsiTheme="majorBidi"/>
                <w:b w:val="0"/>
                <w:bCs w:val="0"/>
                <w:sz w:val="28"/>
                <w:szCs w:val="28"/>
              </w:rPr>
              <w:t>escription</w:t>
            </w:r>
          </w:p>
        </w:tc>
        <w:tc>
          <w:tcPr>
            <w:tcW w:w="5660" w:type="dxa"/>
            <w:tcBorders>
              <w:top w:val="single" w:sz="4" w:space="0" w:color="00B0F0"/>
              <w:bottom w:val="single" w:sz="4" w:space="0" w:color="00B0F0"/>
              <w:right w:val="single" w:sz="4" w:space="0" w:color="00B0F0"/>
            </w:tcBorders>
            <w:shd w:val="clear" w:color="auto" w:fill="00B0F0"/>
          </w:tcPr>
          <w:p w14:paraId="26A040A2" w14:textId="77777777" w:rsidR="00DC1116" w:rsidRPr="00AC348C" w:rsidRDefault="003E5E3F" w:rsidP="000D2D7B">
            <w:pPr>
              <w:pStyle w:val="SidebarText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raffic"/>
                <w:rtl/>
                <w:lang w:bidi="fa-IR"/>
              </w:rPr>
            </w:pPr>
            <w:r>
              <w:rPr>
                <w:rFonts w:asciiTheme="majorBidi" w:hAnsiTheme="majorBidi"/>
                <w:b w:val="0"/>
                <w:bCs w:val="0"/>
                <w:sz w:val="28"/>
                <w:szCs w:val="28"/>
              </w:rPr>
              <w:t>Explanations</w:t>
            </w:r>
          </w:p>
        </w:tc>
      </w:tr>
      <w:tr w:rsidR="00411FAC" w:rsidRPr="00AC348C" w14:paraId="3E5512B8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tcBorders>
              <w:top w:val="single" w:sz="4" w:space="0" w:color="00B0F0"/>
            </w:tcBorders>
            <w:shd w:val="clear" w:color="auto" w:fill="FFFFFF" w:themeFill="background1"/>
          </w:tcPr>
          <w:p w14:paraId="712F7E14" w14:textId="247058E6" w:rsidR="00411FAC" w:rsidRDefault="00411FAC" w:rsidP="007D7A2E">
            <w:pPr>
              <w:pStyle w:val="SidebarText"/>
              <w:spacing w:after="0"/>
              <w:ind w:left="0"/>
              <w:rPr>
                <w:rFonts w:asciiTheme="majorBidi" w:hAnsiTheme="majorBidi"/>
                <w:sz w:val="28"/>
                <w:szCs w:val="28"/>
                <w:rtl/>
                <w:lang w:bidi="fa-IR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Measuring medium</w:t>
            </w:r>
          </w:p>
        </w:tc>
        <w:tc>
          <w:tcPr>
            <w:tcW w:w="5660" w:type="dxa"/>
            <w:tcBorders>
              <w:top w:val="single" w:sz="4" w:space="0" w:color="00B0F0"/>
            </w:tcBorders>
            <w:shd w:val="clear" w:color="auto" w:fill="FFFFFF" w:themeFill="background1"/>
          </w:tcPr>
          <w:p w14:paraId="4604B9B4" w14:textId="050F2D4D" w:rsidR="00411FAC" w:rsidRDefault="00411FAC" w:rsidP="007D7A2E">
            <w:pPr>
              <w:pStyle w:val="SidebarText"/>
              <w:spacing w:after="0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  <w:sz w:val="28"/>
                <w:szCs w:val="28"/>
                <w:rtl/>
                <w:lang w:bidi="fa-IR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Liquid</w:t>
            </w:r>
          </w:p>
        </w:tc>
      </w:tr>
      <w:tr w:rsidR="002241D4" w:rsidRPr="00AC348C" w14:paraId="11CD27C3" w14:textId="77777777" w:rsidTr="00051CA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582F34C1" w14:textId="07A494AD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6D241F"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Temperature 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compensation</w:t>
            </w:r>
          </w:p>
        </w:tc>
        <w:tc>
          <w:tcPr>
            <w:tcW w:w="5660" w:type="dxa"/>
          </w:tcPr>
          <w:p w14:paraId="2607BC3D" w14:textId="241AF645" w:rsidR="002241D4" w:rsidRPr="00296030" w:rsidRDefault="002241D4" w:rsidP="002241D4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Automatic</w:t>
            </w:r>
          </w:p>
        </w:tc>
      </w:tr>
      <w:tr w:rsidR="002241D4" w:rsidRPr="00296030" w14:paraId="2BC480F0" w14:textId="77777777" w:rsidTr="000C23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067B0EC7" w14:textId="2D3D7AB3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Range</w:t>
            </w:r>
          </w:p>
        </w:tc>
        <w:tc>
          <w:tcPr>
            <w:tcW w:w="5660" w:type="dxa"/>
            <w:shd w:val="clear" w:color="auto" w:fill="FFFFFF" w:themeFill="background1"/>
          </w:tcPr>
          <w:p w14:paraId="39F29ED7" w14:textId="4A5FA728" w:rsidR="002241D4" w:rsidRPr="00296030" w:rsidRDefault="002241D4" w:rsidP="000C230A">
            <w:pPr>
              <w:pStyle w:val="TableParagraph"/>
              <w:spacing w:before="120" w:after="120" w:line="364" w:lineRule="auto"/>
              <w:ind w:left="108" w:righ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AB30BB">
              <w:rPr>
                <w:rFonts w:cs="B Nazanin"/>
                <w:lang w:bidi="fa-IR"/>
              </w:rPr>
              <w:t>0</w:t>
            </w:r>
            <w:r>
              <w:rPr>
                <w:rFonts w:cs="B Nazanin"/>
                <w:lang w:bidi="fa-IR"/>
              </w:rPr>
              <w:t xml:space="preserve"> ~ </w:t>
            </w:r>
            <w:r w:rsidR="000C230A">
              <w:rPr>
                <w:rFonts w:cs="B Nazanin"/>
                <w:lang w:bidi="fa-IR"/>
              </w:rPr>
              <w:t>1</w:t>
            </w:r>
            <w:r w:rsidRPr="00AB30BB">
              <w:rPr>
                <w:rFonts w:cs="B Nazanin"/>
                <w:lang w:bidi="fa-IR"/>
              </w:rPr>
              <w:t>0</w:t>
            </w:r>
            <w:r>
              <w:rPr>
                <w:rFonts w:cs="B Nazanin"/>
                <w:lang w:bidi="fa-IR"/>
              </w:rPr>
              <w:t xml:space="preserve"> </w:t>
            </w:r>
            <w:r w:rsidR="000C230A">
              <w:rPr>
                <w:rFonts w:asciiTheme="majorBidi" w:hAnsiTheme="majorBidi" w:cstheme="majorBidi"/>
                <w:sz w:val="24"/>
                <w:szCs w:val="24"/>
              </w:rPr>
              <w:t>ppm</w:t>
            </w:r>
          </w:p>
        </w:tc>
      </w:tr>
      <w:tr w:rsidR="002241D4" w:rsidRPr="00296030" w14:paraId="2AA18D8D" w14:textId="77777777" w:rsidTr="00051CA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2C934111" w14:textId="6A3DEB4B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Supply</w:t>
            </w:r>
          </w:p>
        </w:tc>
        <w:tc>
          <w:tcPr>
            <w:tcW w:w="5660" w:type="dxa"/>
          </w:tcPr>
          <w:p w14:paraId="6EF43BA8" w14:textId="7D680F60" w:rsidR="002241D4" w:rsidRPr="00296030" w:rsidRDefault="002241D4" w:rsidP="002241D4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5 ~ 26 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VDC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(power consumption&lt;0.2W)</w:t>
            </w:r>
          </w:p>
        </w:tc>
      </w:tr>
      <w:tr w:rsidR="002241D4" w:rsidRPr="00296030" w14:paraId="6AB12AEB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12C014E5" w14:textId="7E3C7D4A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Accuracy</w:t>
            </w:r>
          </w:p>
        </w:tc>
        <w:tc>
          <w:tcPr>
            <w:tcW w:w="5660" w:type="dxa"/>
            <w:shd w:val="clear" w:color="auto" w:fill="FFFFFF" w:themeFill="background1"/>
          </w:tcPr>
          <w:p w14:paraId="6DEE5148" w14:textId="0E8043A3" w:rsidR="002241D4" w:rsidRPr="00296030" w:rsidRDefault="002241D4" w:rsidP="002241D4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±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%</w:t>
            </w:r>
          </w:p>
        </w:tc>
      </w:tr>
      <w:tr w:rsidR="002241D4" w:rsidRPr="00296030" w14:paraId="1A8198A2" w14:textId="77777777" w:rsidTr="00051CA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29C86BA3" w14:textId="0CA38690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Response time</w:t>
            </w:r>
          </w:p>
        </w:tc>
        <w:tc>
          <w:tcPr>
            <w:tcW w:w="5660" w:type="dxa"/>
          </w:tcPr>
          <w:p w14:paraId="08D62622" w14:textId="2B9DED86" w:rsidR="002241D4" w:rsidRPr="00296030" w:rsidRDefault="002241D4" w:rsidP="002241D4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1s</w:t>
            </w:r>
          </w:p>
        </w:tc>
      </w:tr>
      <w:tr w:rsidR="002241D4" w:rsidRPr="00296030" w14:paraId="1FD9D993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78C92DC1" w14:textId="025AD6E4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Output Signal</w:t>
            </w:r>
          </w:p>
        </w:tc>
        <w:tc>
          <w:tcPr>
            <w:tcW w:w="5660" w:type="dxa"/>
            <w:shd w:val="clear" w:color="auto" w:fill="FFFFFF" w:themeFill="background1"/>
          </w:tcPr>
          <w:p w14:paraId="02A5768D" w14:textId="77777777" w:rsidR="002241D4" w:rsidRDefault="002241D4" w:rsidP="002241D4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Modbus 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RS485</w:t>
            </w:r>
          </w:p>
          <w:p w14:paraId="20C1A66A" w14:textId="77777777" w:rsidR="002241D4" w:rsidRDefault="002241D4" w:rsidP="002241D4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32"/>
                <w:lang w:bidi="fa-IR"/>
              </w:rPr>
              <w:t>4</w:t>
            </w:r>
            <w:r w:rsidRPr="00411FAC">
              <w:rPr>
                <w:rFonts w:asciiTheme="majorBidi" w:hAnsiTheme="majorBidi" w:cstheme="majorBidi"/>
                <w:sz w:val="24"/>
                <w:szCs w:val="32"/>
                <w:lang w:bidi="fa-IR"/>
              </w:rPr>
              <w:t>-20</w:t>
            </w:r>
            <w:r>
              <w:rPr>
                <w:rFonts w:asciiTheme="majorBidi" w:hAnsiTheme="majorBidi" w:cstheme="majorBidi"/>
                <w:sz w:val="24"/>
                <w:szCs w:val="32"/>
                <w:lang w:bidi="fa-IR"/>
              </w:rPr>
              <w:t xml:space="preserve"> </w:t>
            </w:r>
            <w:r w:rsidRPr="00411FAC">
              <w:rPr>
                <w:rFonts w:asciiTheme="majorBidi" w:hAnsiTheme="majorBidi" w:cstheme="majorBidi"/>
                <w:sz w:val="24"/>
                <w:szCs w:val="32"/>
                <w:lang w:bidi="fa-IR"/>
              </w:rPr>
              <w:t>mA</w:t>
            </w:r>
          </w:p>
          <w:p w14:paraId="58ED3A13" w14:textId="4019E3E9" w:rsidR="002241D4" w:rsidRPr="00296030" w:rsidRDefault="002241D4" w:rsidP="002241D4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(D</w:t>
            </w:r>
            <w:r w:rsidRPr="00411FAC">
              <w:rPr>
                <w:rFonts w:asciiTheme="majorBidi" w:hAnsiTheme="majorBidi" w:cstheme="majorBidi"/>
                <w:sz w:val="24"/>
                <w:szCs w:val="24"/>
              </w:rPr>
              <w:t>epends on customer order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2241D4" w:rsidRPr="00296030" w14:paraId="3C9B9BAE" w14:textId="77777777" w:rsidTr="00051CA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037C9ABF" w14:textId="61A9A823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Electrode</w:t>
            </w:r>
          </w:p>
        </w:tc>
        <w:tc>
          <w:tcPr>
            <w:tcW w:w="5660" w:type="dxa"/>
          </w:tcPr>
          <w:p w14:paraId="5E4949A8" w14:textId="6B952A4F" w:rsidR="002241D4" w:rsidRPr="00411FAC" w:rsidRDefault="002241D4" w:rsidP="002241D4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316L stainless steel</w:t>
            </w:r>
          </w:p>
        </w:tc>
      </w:tr>
      <w:tr w:rsidR="002241D4" w:rsidRPr="00296030" w14:paraId="7F3049BC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38B04066" w14:textId="111087FB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 xml:space="preserve">Operating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emperature</w:t>
            </w:r>
          </w:p>
        </w:tc>
        <w:tc>
          <w:tcPr>
            <w:tcW w:w="5660" w:type="dxa"/>
            <w:shd w:val="clear" w:color="auto" w:fill="FFFFFF" w:themeFill="background1"/>
          </w:tcPr>
          <w:p w14:paraId="5CA348E4" w14:textId="48BB3F81" w:rsidR="002241D4" w:rsidRPr="00296030" w:rsidRDefault="002241D4" w:rsidP="002241D4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411FA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-5 ~ +65 (̊C)</w:t>
            </w:r>
          </w:p>
        </w:tc>
      </w:tr>
      <w:tr w:rsidR="002241D4" w:rsidRPr="00296030" w14:paraId="49A4016E" w14:textId="77777777" w:rsidTr="00051CA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7A89BB9C" w14:textId="15ACDE25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Probe material</w:t>
            </w:r>
          </w:p>
        </w:tc>
        <w:tc>
          <w:tcPr>
            <w:tcW w:w="5660" w:type="dxa"/>
          </w:tcPr>
          <w:p w14:paraId="10EF5BDE" w14:textId="6CDB7A95" w:rsidR="002241D4" w:rsidRPr="00296030" w:rsidRDefault="002241D4" w:rsidP="002241D4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316L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and ABS</w:t>
            </w:r>
          </w:p>
        </w:tc>
      </w:tr>
      <w:tr w:rsidR="002241D4" w:rsidRPr="00296030" w14:paraId="4C18AEA2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3A5C0FC8" w14:textId="3C7E400B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 xml:space="preserve">Ingress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rotection</w:t>
            </w:r>
          </w:p>
        </w:tc>
        <w:tc>
          <w:tcPr>
            <w:tcW w:w="5660" w:type="dxa"/>
            <w:shd w:val="clear" w:color="auto" w:fill="FFFFFF" w:themeFill="background1"/>
          </w:tcPr>
          <w:p w14:paraId="0A076DCA" w14:textId="77777777" w:rsidR="002241D4" w:rsidRPr="00AE3EA4" w:rsidRDefault="002241D4" w:rsidP="002241D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sz w:val="24"/>
                <w:szCs w:val="32"/>
                <w:lang w:bidi="fa-IR"/>
              </w:rPr>
            </w:pPr>
            <w:r w:rsidRPr="00AE3EA4">
              <w:rPr>
                <w:rFonts w:asciiTheme="majorBidi" w:hAnsiTheme="majorBidi" w:cstheme="majorBidi"/>
                <w:color w:val="auto"/>
                <w:sz w:val="24"/>
                <w:szCs w:val="32"/>
                <w:lang w:bidi="fa-IR"/>
              </w:rPr>
              <w:t>Probe: IP68</w:t>
            </w:r>
          </w:p>
          <w:p w14:paraId="78D630BD" w14:textId="5A0B9621" w:rsidR="002241D4" w:rsidRPr="00411FAC" w:rsidRDefault="002241D4" w:rsidP="002241D4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AE3EA4">
              <w:rPr>
                <w:rFonts w:asciiTheme="majorBidi" w:hAnsiTheme="majorBidi" w:cstheme="majorBidi"/>
                <w:sz w:val="24"/>
                <w:szCs w:val="32"/>
                <w:lang w:bidi="fa-IR"/>
              </w:rPr>
              <w:t>Body: IP65</w:t>
            </w:r>
          </w:p>
        </w:tc>
      </w:tr>
      <w:tr w:rsidR="002241D4" w:rsidRPr="00296030" w14:paraId="16D68510" w14:textId="77777777" w:rsidTr="007C4D7C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69F04CF3" w14:textId="406B1260" w:rsidR="002241D4" w:rsidRPr="00296030" w:rsidRDefault="002241D4" w:rsidP="002241D4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Cable length</w:t>
            </w:r>
          </w:p>
        </w:tc>
        <w:tc>
          <w:tcPr>
            <w:tcW w:w="5660" w:type="dxa"/>
          </w:tcPr>
          <w:p w14:paraId="42C4E6C9" w14:textId="0EC5DB58" w:rsidR="002241D4" w:rsidRPr="00AE3EA4" w:rsidRDefault="002241D4" w:rsidP="002241D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  <w:color w:val="auto"/>
                <w:sz w:val="24"/>
                <w:szCs w:val="32"/>
                <w:lang w:bidi="fa-IR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Default: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m</w:t>
            </w:r>
          </w:p>
        </w:tc>
      </w:tr>
    </w:tbl>
    <w:p w14:paraId="0D6E3947" w14:textId="498A94B4" w:rsidR="004060F5" w:rsidRPr="000D2D7B" w:rsidRDefault="004060F5" w:rsidP="0002561E">
      <w:pPr>
        <w:pStyle w:val="SidebarText"/>
        <w:ind w:left="0"/>
        <w:rPr>
          <w:rFonts w:cs="B Traffic"/>
          <w:b/>
          <w:bCs/>
          <w:sz w:val="28"/>
          <w:szCs w:val="40"/>
          <w:rtl/>
          <w:lang w:bidi="fa-IR"/>
        </w:rPr>
      </w:pPr>
    </w:p>
    <w:sectPr w:rsidR="004060F5" w:rsidRPr="000D2D7B" w:rsidSect="00894DC4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2240" w:h="15840" w:code="1"/>
      <w:pgMar w:top="720" w:right="576" w:bottom="720" w:left="576" w:header="567" w:footer="1984" w:gutter="0"/>
      <w:cols w:space="505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411EE0" w14:textId="77777777" w:rsidR="00F3256C" w:rsidRDefault="00F3256C">
      <w:pPr>
        <w:spacing w:after="0"/>
      </w:pPr>
      <w:r>
        <w:separator/>
      </w:r>
    </w:p>
    <w:p w14:paraId="7A4A534F" w14:textId="77777777" w:rsidR="00F3256C" w:rsidRDefault="00F3256C"/>
    <w:p w14:paraId="106AF909" w14:textId="77777777" w:rsidR="00F3256C" w:rsidRDefault="00F3256C"/>
  </w:endnote>
  <w:endnote w:type="continuationSeparator" w:id="0">
    <w:p w14:paraId="29C74F18" w14:textId="77777777" w:rsidR="00F3256C" w:rsidRDefault="00F3256C">
      <w:pPr>
        <w:spacing w:after="0"/>
      </w:pPr>
      <w:r>
        <w:continuationSeparator/>
      </w:r>
    </w:p>
    <w:p w14:paraId="5E321FDD" w14:textId="77777777" w:rsidR="00F3256C" w:rsidRDefault="00F3256C"/>
    <w:p w14:paraId="43FD3A73" w14:textId="77777777" w:rsidR="00F3256C" w:rsidRDefault="00F325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1" w:fontKey="{C0F8E28A-7ABC-4EDF-86DD-6CE756F51636}"/>
    <w:embedBold r:id="rId2" w:fontKey="{391D4773-EC26-4363-B108-493DFB414812}"/>
    <w:embedItalic r:id="rId3" w:fontKey="{9023D01E-E108-4723-BE4B-1E71971ED8D0}"/>
    <w:embedBoldItalic r:id="rId4" w:fontKey="{71FCE94D-62D1-4C6B-B0D1-342E10AA402E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5" w:fontKey="{93B91938-EB61-4087-A2EC-63CF7335D6B4}"/>
    <w:embedBold r:id="rId6" w:fontKey="{A0115A7B-E88D-42CE-A8EB-4DD7E8FAF75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12792EA8-A379-4645-A1F1-8533C9E09A0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6D33FBFE-D5F5-40A1-AEBE-65ADD0466C13}"/>
    <w:embedBold r:id="rId9" w:fontKey="{9CE76224-6917-46A2-93F0-49146B11BED6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0" w:fontKey="{3F3F9FAA-3768-47EF-B3B0-AA1577286DC6}"/>
    <w:embedBold r:id="rId11" w:fontKey="{8A7B3593-2E5C-4F39-83CB-DE548A290C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1C5E97" w14:textId="6AF01E7F" w:rsidR="00CB4BDD" w:rsidRPr="00D7175A" w:rsidRDefault="002C1FA6" w:rsidP="00D7175A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B990111" wp14:editId="6861EACA">
              <wp:simplePos x="0" y="0"/>
              <wp:positionH relativeFrom="margin">
                <wp:posOffset>56881</wp:posOffset>
              </wp:positionH>
              <wp:positionV relativeFrom="paragraph">
                <wp:posOffset>318651</wp:posOffset>
              </wp:positionV>
              <wp:extent cx="7096125" cy="1024965"/>
              <wp:effectExtent l="0" t="0" r="9525" b="3810"/>
              <wp:wrapNone/>
              <wp:docPr id="11" name="Group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6125" cy="1024965"/>
                        <a:chOff x="52613" y="245660"/>
                        <a:chExt cx="7096731" cy="1025296"/>
                      </a:xfrm>
                    </wpg:grpSpPr>
                    <wps:wsp>
                      <wps:cNvPr id="14" name="Text Box 178"/>
                      <wps:cNvSpPr txBox="1"/>
                      <wps:spPr>
                        <a:xfrm>
                          <a:off x="103505" y="292421"/>
                          <a:ext cx="7016115" cy="978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D09FC" w14:textId="75D20878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rtl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Rad Hesgar Melal C</w:t>
                            </w:r>
                            <w:r w:rsidR="00AC77DD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o.</w:t>
                            </w:r>
                          </w:p>
                          <w:p w14:paraId="6654D93E" w14:textId="77777777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Tel. +98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 xml:space="preserve"> 991 270 9948</w:t>
                            </w:r>
                          </w:p>
                          <w:p w14:paraId="601F116A" w14:textId="77777777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hyperlink r:id="rId1" w:history="1">
                              <w:r w:rsidRPr="00FD5962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  <w:color w:val="00B0F0"/>
                                  <w:sz w:val="20"/>
                                  <w:szCs w:val="20"/>
                                  <w:lang w:bidi="fa-IR"/>
                                </w:rPr>
                                <w:t>www.radhesgar.com</w:t>
                              </w:r>
                            </w:hyperlink>
                          </w:p>
                          <w:p w14:paraId="22EBECF2" w14:textId="77777777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radhesgar@gmail.com</w:t>
                            </w:r>
                          </w:p>
                          <w:p w14:paraId="4FEDC6CC" w14:textId="77777777" w:rsidR="0091738C" w:rsidRPr="002474A2" w:rsidRDefault="0091738C" w:rsidP="0091738C">
                            <w:pPr>
                              <w:pStyle w:val="NoSpacing"/>
                              <w:ind w:left="360"/>
                              <w:jc w:val="right"/>
                              <w:rPr>
                                <w:rFonts w:cs="B Nazanin"/>
                                <w:b/>
                                <w:bCs/>
                                <w:color w:val="E84C2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4572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2" name="Group 22"/>
                      <wpg:cNvGrpSpPr/>
                      <wpg:grpSpPr>
                        <a:xfrm>
                          <a:off x="1924334" y="245660"/>
                          <a:ext cx="4941570" cy="481965"/>
                          <a:chOff x="0" y="0"/>
                          <a:chExt cx="5199140" cy="482400"/>
                        </a:xfrm>
                      </wpg:grpSpPr>
                      <wps:wsp>
                        <wps:cNvPr id="23" name="Rectangle 10"/>
                        <wps:cNvSpPr/>
                        <wps:spPr>
                          <a:xfrm flipH="1">
                            <a:off x="23854" y="7952"/>
                            <a:ext cx="5175286" cy="474448"/>
                          </a:xfrm>
                          <a:custGeom>
                            <a:avLst/>
                            <a:gdLst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2240281 w 2240281"/>
                              <a:gd name="connsiteY2" fmla="*/ 822960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1659256 w 2240281"/>
                              <a:gd name="connsiteY2" fmla="*/ 222885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flipH="1">
                            <a:off x="0" y="0"/>
                            <a:ext cx="5196202" cy="480004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52613" y="588590"/>
                          <a:ext cx="7096731" cy="623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05381" w14:textId="77777777" w:rsidR="0091738C" w:rsidRDefault="0091738C" w:rsidP="009173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990111" id="Group 11" o:spid="_x0000_s1026" style="position:absolute;margin-left:4.5pt;margin-top:25.1pt;width:558.75pt;height:80.7pt;z-index:251665408;mso-position-horizontal-relative:margin;mso-width-relative:margin;mso-height-relative:margin" coordorigin="526,2456" coordsize="70967,10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8" o:spid="_x0000_s1027" type="#_x0000_t202" style="position:absolute;left:1035;top:2924;width:70161;height:9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" filled="f" stroked="f" strokeweight=".5pt">
                <v:textbox inset="3.6pt,7.2pt,0,0">
                  <w:txbxContent>
                    <w:p w14:paraId="225D09FC" w14:textId="75D20878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rtl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Rad Hesgar Melal C</w:t>
                      </w:r>
                      <w:r w:rsidR="00AC77DD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o.</w:t>
                      </w:r>
                    </w:p>
                    <w:p w14:paraId="6654D93E" w14:textId="77777777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Tel. +98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 xml:space="preserve"> 991 270 9948</w:t>
                      </w:r>
                    </w:p>
                    <w:p w14:paraId="601F116A" w14:textId="77777777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hyperlink r:id="rId3" w:history="1">
                        <w:r w:rsidRPr="00FD5962">
                          <w:rPr>
                            <w:rStyle w:val="Hyperlink"/>
                            <w:rFonts w:ascii="Arial" w:hAnsi="Arial" w:cs="Arial"/>
                            <w:b/>
                            <w:bCs/>
                            <w:color w:val="00B0F0"/>
                            <w:sz w:val="20"/>
                            <w:szCs w:val="20"/>
                            <w:lang w:bidi="fa-IR"/>
                          </w:rPr>
                          <w:t>www.radhesgar.com</w:t>
                        </w:r>
                      </w:hyperlink>
                    </w:p>
                    <w:p w14:paraId="22EBECF2" w14:textId="77777777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radhesgar@gmail.com</w:t>
                      </w:r>
                    </w:p>
                    <w:p w14:paraId="4FEDC6CC" w14:textId="77777777" w:rsidR="0091738C" w:rsidRPr="002474A2" w:rsidRDefault="0091738C" w:rsidP="0091738C">
                      <w:pPr>
                        <w:pStyle w:val="NoSpacing"/>
                        <w:ind w:left="360"/>
                        <w:jc w:val="right"/>
                        <w:rPr>
                          <w:rFonts w:cs="B Nazanin"/>
                          <w:b/>
                          <w:bCs/>
                          <w:color w:val="E84C22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group id="Group 22" o:spid="_x0000_s1028" style="position:absolute;left:19243;top:2456;width:49416;height:4820" coordsize="51991,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 id="Rectangle 10" o:spid="_x0000_s1029" style="position:absolute;left:238;top:79;width:51753;height:4745;flip:x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" path="m,l2240281,,1659256,222885,,822960,,xe" fillcolor="#00b0f0" stroked="f" strokeweight="2pt">
                  <v:path arrowok="t" o:connecttype="custom" o:connectlocs="0,0;5175286,0;3833057,128496;0,474448;0,0" o:connectangles="0,0,0,0,0"/>
                </v:shape>
                <v:rect id="Rectangle 24" o:spid="_x0000_s1030" style="position:absolute;width:51962;height:48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" stroked="f" strokeweight="2pt">
                  <v:fill r:id="rId4" o:title="" recolor="t" rotate="t" type="frame"/>
                </v:rect>
              </v:group>
              <v:shape id="Text Box 2" o:spid="_x0000_s1031" type="#_x0000_t202" style="position:absolute;left:526;top:5885;width:70967;height:6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<v:textbox>
                  <w:txbxContent>
                    <w:p w14:paraId="6FF05381" w14:textId="77777777" w:rsidR="0091738C" w:rsidRDefault="0091738C" w:rsidP="0091738C"/>
                  </w:txbxContent>
                </v:textbox>
              </v:shape>
              <w10:wrap anchorx="margin"/>
            </v:group>
          </w:pict>
        </mc:Fallback>
      </mc:AlternateContent>
    </w:r>
    <w:r>
      <w:rPr>
        <w:rFonts w:ascii="Arial" w:hAnsi="Arial" w:cs="Arial"/>
        <w:b/>
        <w:bCs/>
        <w:noProof/>
        <w:color w:val="00B0F0"/>
        <w:sz w:val="20"/>
        <w:szCs w:val="20"/>
      </w:rPr>
      <w:drawing>
        <wp:anchor distT="0" distB="0" distL="114300" distR="114300" simplePos="0" relativeHeight="251667456" behindDoc="0" locked="0" layoutInCell="1" allowOverlap="1" wp14:anchorId="570288C6" wp14:editId="18CED1F2">
          <wp:simplePos x="0" y="0"/>
          <wp:positionH relativeFrom="margin">
            <wp:align>center</wp:align>
          </wp:positionH>
          <wp:positionV relativeFrom="paragraph">
            <wp:posOffset>500924</wp:posOffset>
          </wp:positionV>
          <wp:extent cx="1175385" cy="565785"/>
          <wp:effectExtent l="0" t="0" r="0" b="5715"/>
          <wp:wrapThrough wrapText="bothSides">
            <wp:wrapPolygon edited="0">
              <wp:start x="700" y="0"/>
              <wp:lineTo x="700" y="21091"/>
              <wp:lineTo x="20655" y="21091"/>
              <wp:lineTo x="21005" y="17455"/>
              <wp:lineTo x="19955" y="13818"/>
              <wp:lineTo x="18904" y="13091"/>
              <wp:lineTo x="20305" y="9455"/>
              <wp:lineTo x="20305" y="5091"/>
              <wp:lineTo x="18554" y="0"/>
              <wp:lineTo x="700" y="0"/>
            </wp:wrapPolygon>
          </wp:wrapThrough>
          <wp:docPr id="2039881385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858" b="24952"/>
                  <a:stretch/>
                </pic:blipFill>
                <pic:spPr bwMode="auto">
                  <a:xfrm>
                    <a:off x="0" y="0"/>
                    <a:ext cx="1175385" cy="565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8F968" w14:textId="77777777" w:rsidR="002C1FA6" w:rsidRPr="00D7175A" w:rsidRDefault="002C1FA6" w:rsidP="002C1FA6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A44E572" wp14:editId="30231803">
              <wp:simplePos x="0" y="0"/>
              <wp:positionH relativeFrom="margin">
                <wp:posOffset>56881</wp:posOffset>
              </wp:positionH>
              <wp:positionV relativeFrom="paragraph">
                <wp:posOffset>318651</wp:posOffset>
              </wp:positionV>
              <wp:extent cx="7096125" cy="1024965"/>
              <wp:effectExtent l="0" t="0" r="9525" b="3810"/>
              <wp:wrapNone/>
              <wp:docPr id="369073718" name="Group 369073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6125" cy="1024965"/>
                        <a:chOff x="52613" y="245660"/>
                        <a:chExt cx="7096731" cy="1025296"/>
                      </a:xfrm>
                    </wpg:grpSpPr>
                    <wps:wsp>
                      <wps:cNvPr id="1745441120" name="Text Box 178"/>
                      <wps:cNvSpPr txBox="1"/>
                      <wps:spPr>
                        <a:xfrm>
                          <a:off x="103505" y="292421"/>
                          <a:ext cx="7016115" cy="978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6FB83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rtl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Rad Hesgar Melal 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o.</w:t>
                            </w:r>
                          </w:p>
                          <w:p w14:paraId="321BA6D5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Tel. +98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 xml:space="preserve"> 991 270 9948</w:t>
                            </w:r>
                          </w:p>
                          <w:p w14:paraId="69DC15D7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hyperlink r:id="rId1" w:history="1">
                              <w:r w:rsidRPr="00FD5962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  <w:color w:val="00B0F0"/>
                                  <w:sz w:val="20"/>
                                  <w:szCs w:val="20"/>
                                  <w:lang w:bidi="fa-IR"/>
                                </w:rPr>
                                <w:t>www.radhesgar.com</w:t>
                              </w:r>
                            </w:hyperlink>
                          </w:p>
                          <w:p w14:paraId="3B3EB87D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radhesgar@gmail.com</w:t>
                            </w:r>
                          </w:p>
                          <w:p w14:paraId="70387603" w14:textId="77777777" w:rsidR="002C1FA6" w:rsidRPr="002474A2" w:rsidRDefault="002C1FA6" w:rsidP="002C1FA6">
                            <w:pPr>
                              <w:pStyle w:val="NoSpacing"/>
                              <w:ind w:left="360"/>
                              <w:jc w:val="right"/>
                              <w:rPr>
                                <w:rFonts w:cs="B Nazanin"/>
                                <w:b/>
                                <w:bCs/>
                                <w:color w:val="E84C2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4572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44087178" name="Group 444087178"/>
                      <wpg:cNvGrpSpPr/>
                      <wpg:grpSpPr>
                        <a:xfrm>
                          <a:off x="1924334" y="245660"/>
                          <a:ext cx="4941570" cy="481965"/>
                          <a:chOff x="0" y="0"/>
                          <a:chExt cx="5199140" cy="482400"/>
                        </a:xfrm>
                      </wpg:grpSpPr>
                      <wps:wsp>
                        <wps:cNvPr id="558020240" name="Rectangle 10"/>
                        <wps:cNvSpPr/>
                        <wps:spPr>
                          <a:xfrm flipH="1">
                            <a:off x="23854" y="7952"/>
                            <a:ext cx="5175286" cy="474448"/>
                          </a:xfrm>
                          <a:custGeom>
                            <a:avLst/>
                            <a:gdLst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2240281 w 2240281"/>
                              <a:gd name="connsiteY2" fmla="*/ 822960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1659256 w 2240281"/>
                              <a:gd name="connsiteY2" fmla="*/ 222885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22360" name="Rectangle 215922360"/>
                        <wps:cNvSpPr/>
                        <wps:spPr>
                          <a:xfrm flipH="1">
                            <a:off x="0" y="0"/>
                            <a:ext cx="5196202" cy="480004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9197777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52613" y="588590"/>
                          <a:ext cx="7096731" cy="623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52CA" w14:textId="77777777" w:rsidR="002C1FA6" w:rsidRDefault="002C1FA6" w:rsidP="002C1F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A44E572" id="Group 369073718" o:spid="_x0000_s1032" style="position:absolute;margin-left:4.5pt;margin-top:25.1pt;width:558.75pt;height:80.7pt;z-index:251669504;mso-position-horizontal-relative:margin;mso-width-relative:margin;mso-height-relative:margin" coordorigin="526,2456" coordsize="70967,10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8" o:spid="_x0000_s1033" type="#_x0000_t202" style="position:absolute;left:1035;top:2924;width:70161;height:9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" filled="f" stroked="f" strokeweight=".5pt">
                <v:textbox inset="3.6pt,7.2pt,0,0">
                  <w:txbxContent>
                    <w:p w14:paraId="24F6FB83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rtl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Rad Hesgar Melal C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o.</w:t>
                      </w:r>
                    </w:p>
                    <w:p w14:paraId="321BA6D5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Tel. +98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 xml:space="preserve"> 991 270 9948</w:t>
                      </w:r>
                    </w:p>
                    <w:p w14:paraId="69DC15D7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hyperlink r:id="rId3" w:history="1">
                        <w:r w:rsidRPr="00FD5962">
                          <w:rPr>
                            <w:rStyle w:val="Hyperlink"/>
                            <w:rFonts w:ascii="Arial" w:hAnsi="Arial" w:cs="Arial"/>
                            <w:b/>
                            <w:bCs/>
                            <w:color w:val="00B0F0"/>
                            <w:sz w:val="20"/>
                            <w:szCs w:val="20"/>
                            <w:lang w:bidi="fa-IR"/>
                          </w:rPr>
                          <w:t>www.radhesgar.com</w:t>
                        </w:r>
                      </w:hyperlink>
                    </w:p>
                    <w:p w14:paraId="3B3EB87D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radhesgar@gmail.com</w:t>
                      </w:r>
                    </w:p>
                    <w:p w14:paraId="70387603" w14:textId="77777777" w:rsidR="002C1FA6" w:rsidRPr="002474A2" w:rsidRDefault="002C1FA6" w:rsidP="002C1FA6">
                      <w:pPr>
                        <w:pStyle w:val="NoSpacing"/>
                        <w:ind w:left="360"/>
                        <w:jc w:val="right"/>
                        <w:rPr>
                          <w:rFonts w:cs="B Nazanin"/>
                          <w:b/>
                          <w:bCs/>
                          <w:color w:val="E84C22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group id="Group 444087178" o:spid="_x0000_s1034" style="position:absolute;left:19243;top:2456;width:49416;height:4820" coordsize="51991,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">
                <v:shape id="Rectangle 10" o:spid="_x0000_s1035" style="position:absolute;left:238;top:79;width:51753;height:4745;flip:x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" path="m,l2240281,,1659256,222885,,822960,,xe" fillcolor="#00b0f0" stroked="f" strokeweight="2pt">
                  <v:path arrowok="t" o:connecttype="custom" o:connectlocs="0,0;5175286,0;3833057,128496;0,474448;0,0" o:connectangles="0,0,0,0,0"/>
                </v:shape>
                <v:rect id="Rectangle 215922360" o:spid="_x0000_s1036" style="position:absolute;width:51962;height:48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" stroked="f" strokeweight="2pt">
                  <v:fill r:id="rId4" o:title="" recolor="t" rotate="t" type="frame"/>
                </v:rect>
              </v:group>
              <v:shape id="Text Box 2" o:spid="_x0000_s1037" type="#_x0000_t202" style="position:absolute;left:526;top:5885;width:70967;height:6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" filled="f" stroked="f">
                <v:textbox>
                  <w:txbxContent>
                    <w:p w14:paraId="411452CA" w14:textId="77777777" w:rsidR="002C1FA6" w:rsidRDefault="002C1FA6" w:rsidP="002C1FA6"/>
                  </w:txbxContent>
                </v:textbox>
              </v:shape>
              <w10:wrap anchorx="margin"/>
            </v:group>
          </w:pict>
        </mc:Fallback>
      </mc:AlternateContent>
    </w:r>
    <w:r>
      <w:rPr>
        <w:rFonts w:ascii="Arial" w:hAnsi="Arial" w:cs="Arial"/>
        <w:b/>
        <w:bCs/>
        <w:noProof/>
        <w:color w:val="00B0F0"/>
        <w:sz w:val="20"/>
        <w:szCs w:val="20"/>
      </w:rPr>
      <w:drawing>
        <wp:anchor distT="0" distB="0" distL="114300" distR="114300" simplePos="0" relativeHeight="251670528" behindDoc="0" locked="0" layoutInCell="1" allowOverlap="1" wp14:anchorId="4D5CFD83" wp14:editId="03765CF1">
          <wp:simplePos x="0" y="0"/>
          <wp:positionH relativeFrom="margin">
            <wp:align>center</wp:align>
          </wp:positionH>
          <wp:positionV relativeFrom="paragraph">
            <wp:posOffset>500924</wp:posOffset>
          </wp:positionV>
          <wp:extent cx="1175385" cy="565785"/>
          <wp:effectExtent l="0" t="0" r="0" b="5715"/>
          <wp:wrapThrough wrapText="bothSides">
            <wp:wrapPolygon edited="0">
              <wp:start x="700" y="0"/>
              <wp:lineTo x="700" y="21091"/>
              <wp:lineTo x="20655" y="21091"/>
              <wp:lineTo x="21005" y="17455"/>
              <wp:lineTo x="19955" y="13818"/>
              <wp:lineTo x="18904" y="13091"/>
              <wp:lineTo x="20305" y="9455"/>
              <wp:lineTo x="20305" y="5091"/>
              <wp:lineTo x="18554" y="0"/>
              <wp:lineTo x="700" y="0"/>
            </wp:wrapPolygon>
          </wp:wrapThrough>
          <wp:docPr id="1828773691" name="Picture 18287736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858" b="24952"/>
                  <a:stretch/>
                </pic:blipFill>
                <pic:spPr bwMode="auto">
                  <a:xfrm>
                    <a:off x="0" y="0"/>
                    <a:ext cx="1175385" cy="565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07C844D" w14:textId="594E1E8D" w:rsidR="00894DC4" w:rsidRPr="002C1FA6" w:rsidRDefault="00894DC4" w:rsidP="002C1F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23BAAA" w14:textId="77777777" w:rsidR="00F3256C" w:rsidRDefault="00F3256C">
      <w:pPr>
        <w:spacing w:after="0"/>
      </w:pPr>
      <w:r>
        <w:separator/>
      </w:r>
    </w:p>
    <w:p w14:paraId="49BD0537" w14:textId="77777777" w:rsidR="00F3256C" w:rsidRDefault="00F3256C"/>
    <w:p w14:paraId="737DF9AD" w14:textId="77777777" w:rsidR="00F3256C" w:rsidRDefault="00F3256C"/>
  </w:footnote>
  <w:footnote w:type="continuationSeparator" w:id="0">
    <w:p w14:paraId="3324753B" w14:textId="77777777" w:rsidR="00F3256C" w:rsidRDefault="00F3256C">
      <w:pPr>
        <w:spacing w:after="0"/>
      </w:pPr>
      <w:r>
        <w:continuationSeparator/>
      </w:r>
    </w:p>
    <w:p w14:paraId="18B23533" w14:textId="77777777" w:rsidR="00F3256C" w:rsidRDefault="00F3256C"/>
    <w:p w14:paraId="07AF9410" w14:textId="77777777" w:rsidR="00F3256C" w:rsidRDefault="00F3256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055BD3" w14:textId="71913AFA" w:rsidR="00A24B3E" w:rsidRDefault="00A24B3E">
    <w:pPr>
      <w:pStyle w:val="NoSpacing"/>
      <w:ind w:left="-218"/>
    </w:pPr>
    <w:r>
      <w:rPr>
        <w:lang w:bidi="fa-IR"/>
      </w:rPr>
      <mc:AlternateContent>
        <mc:Choice Requires="wps">
          <w:drawing>
            <wp:inline distT="0" distB="0" distL="0" distR="0" wp14:anchorId="6A509AA0" wp14:editId="223EC46E">
              <wp:extent cx="7305040" cy="137160"/>
              <wp:effectExtent l="0" t="0" r="0" b="0"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05040" cy="137160"/>
                      </a:xfrm>
                      <a:prstGeom prst="rect">
                        <a:avLst/>
                      </a:prstGeom>
                      <a:solidFill>
                        <a:srgbClr val="8DD1F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4B0A2DF0" id="Rectangle 6" o:spid="_x0000_s1026" style="width:575.2pt;height: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" fillcolor="#8dd1fb" stroked="f" strokeweight="2pt">
              <w10:anchorlock/>
            </v:rect>
          </w:pict>
        </mc:Fallback>
      </mc:AlternateContent>
    </w:r>
  </w:p>
  <w:p w14:paraId="73A074E8" w14:textId="56B8CE31" w:rsidR="00A24B3E" w:rsidRDefault="00A24B3E">
    <w:pPr>
      <w:pStyle w:val="NoSpaci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491" w:type="dxa"/>
      <w:tblInd w:w="-20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"/>
    </w:tblPr>
    <w:tblGrid>
      <w:gridCol w:w="5746"/>
      <w:gridCol w:w="5745"/>
    </w:tblGrid>
    <w:tr w:rsidR="00A24B3E" w14:paraId="2D2904FF" w14:textId="77777777" w:rsidTr="00813662">
      <w:trPr>
        <w:cantSplit/>
        <w:trHeight w:val="142"/>
      </w:trPr>
      <w:tc>
        <w:tcPr>
          <w:tcW w:w="5746" w:type="dxa"/>
          <w:vAlign w:val="bottom"/>
        </w:tcPr>
        <w:p w14:paraId="33EC2627" w14:textId="77777777" w:rsidR="00A24B3E" w:rsidRDefault="00A24B3E">
          <w:pPr>
            <w:pStyle w:val="Header"/>
          </w:pPr>
        </w:p>
      </w:tc>
      <w:tc>
        <w:tcPr>
          <w:tcW w:w="5746" w:type="dxa"/>
          <w:vAlign w:val="bottom"/>
        </w:tcPr>
        <w:p w14:paraId="05807C31" w14:textId="77777777" w:rsidR="00A24B3E" w:rsidRDefault="00000000" w:rsidP="00182552">
          <w:pPr>
            <w:pStyle w:val="IssueNumber"/>
          </w:pPr>
          <w:sdt>
            <w:sdtPr>
              <w:alias w:val="Issue No"/>
              <w:tag w:val="Issue No"/>
              <w:id w:val="-611437703"/>
              <w:showingPlcHdr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A24B3E">
                <w:t xml:space="preserve">     </w:t>
              </w:r>
            </w:sdtContent>
          </w:sdt>
          <w:r w:rsidR="00A24B3E">
            <w:t xml:space="preserve"> </w:t>
          </w:r>
        </w:p>
      </w:tc>
    </w:tr>
  </w:tbl>
  <w:p w14:paraId="19B17006" w14:textId="77777777" w:rsidR="00A24B3E" w:rsidRDefault="00A24B3E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83E44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A28CF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71B46930"/>
    <w:lvl w:ilvl="0">
      <w:start w:val="1"/>
      <w:numFmt w:val="bullet"/>
      <w:pStyle w:val="ListBullet"/>
      <w:lvlText w:val="Ü"/>
      <w:lvlJc w:val="left"/>
      <w:pPr>
        <w:ind w:left="360" w:hanging="360"/>
      </w:pPr>
      <w:rPr>
        <w:rFonts w:ascii="Wingdings" w:hAnsi="Wingdings" w:hint="default"/>
        <w:color w:val="E84C22" w:themeColor="accent1"/>
      </w:rPr>
    </w:lvl>
  </w:abstractNum>
  <w:abstractNum w:abstractNumId="3" w15:restartNumberingAfterBreak="0">
    <w:nsid w:val="03A75473"/>
    <w:multiLevelType w:val="hybridMultilevel"/>
    <w:tmpl w:val="A684A25A"/>
    <w:lvl w:ilvl="0" w:tplc="CF6261A6">
      <w:start w:val="1"/>
      <w:numFmt w:val="decimal"/>
      <w:suff w:val="nothing"/>
      <w:lvlText w:val="%1."/>
      <w:lvlJc w:val="left"/>
      <w:pPr>
        <w:ind w:left="864" w:hanging="6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93D0B"/>
    <w:multiLevelType w:val="hybridMultilevel"/>
    <w:tmpl w:val="445E19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40EED"/>
    <w:multiLevelType w:val="hybridMultilevel"/>
    <w:tmpl w:val="7B863A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62CFF"/>
    <w:multiLevelType w:val="hybridMultilevel"/>
    <w:tmpl w:val="3B6E499A"/>
    <w:lvl w:ilvl="0" w:tplc="F636186E">
      <w:start w:val="1"/>
      <w:numFmt w:val="bullet"/>
      <w:pStyle w:val="ListBullet2"/>
      <w:lvlText w:val="Ü"/>
      <w:lvlJc w:val="left"/>
      <w:pPr>
        <w:ind w:left="360" w:hanging="360"/>
      </w:pPr>
      <w:rPr>
        <w:rFonts w:ascii="Wingdings" w:hAnsi="Wingdings" w:hint="default"/>
        <w:color w:val="FFBD47" w:themeColor="accent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FD935C4"/>
    <w:multiLevelType w:val="hybridMultilevel"/>
    <w:tmpl w:val="A3CEBB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3D21AC"/>
    <w:multiLevelType w:val="hybridMultilevel"/>
    <w:tmpl w:val="FEF0C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7F4355"/>
    <w:multiLevelType w:val="hybridMultilevel"/>
    <w:tmpl w:val="B338DC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1536B1"/>
    <w:multiLevelType w:val="hybridMultilevel"/>
    <w:tmpl w:val="53149F6C"/>
    <w:lvl w:ilvl="0" w:tplc="72D285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1779EE"/>
    <w:multiLevelType w:val="hybridMultilevel"/>
    <w:tmpl w:val="E61EAC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C25B9"/>
    <w:multiLevelType w:val="hybridMultilevel"/>
    <w:tmpl w:val="AAAE76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6CA57CF"/>
    <w:multiLevelType w:val="hybridMultilevel"/>
    <w:tmpl w:val="CCA2E0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D05C14"/>
    <w:multiLevelType w:val="hybridMultilevel"/>
    <w:tmpl w:val="85604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543765"/>
    <w:multiLevelType w:val="hybridMultilevel"/>
    <w:tmpl w:val="BE58CE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583C8F"/>
    <w:multiLevelType w:val="hybridMultilevel"/>
    <w:tmpl w:val="EB407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9D62BC"/>
    <w:multiLevelType w:val="hybridMultilevel"/>
    <w:tmpl w:val="88DA80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3416EE"/>
    <w:multiLevelType w:val="hybridMultilevel"/>
    <w:tmpl w:val="1F06B0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EF5E7E"/>
    <w:multiLevelType w:val="hybridMultilevel"/>
    <w:tmpl w:val="AB72E1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15239B"/>
    <w:multiLevelType w:val="hybridMultilevel"/>
    <w:tmpl w:val="4CD4BC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2A4FFE"/>
    <w:multiLevelType w:val="hybridMultilevel"/>
    <w:tmpl w:val="38764F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73829"/>
    <w:multiLevelType w:val="hybridMultilevel"/>
    <w:tmpl w:val="60FC0C44"/>
    <w:lvl w:ilvl="0" w:tplc="DB5258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FA45C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381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50E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AC9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A00C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8EDC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2E0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D20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5EBC115D"/>
    <w:multiLevelType w:val="hybridMultilevel"/>
    <w:tmpl w:val="9A52BC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747BB3"/>
    <w:multiLevelType w:val="hybridMultilevel"/>
    <w:tmpl w:val="C776B5A6"/>
    <w:lvl w:ilvl="0" w:tplc="431027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DAF2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0FA5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E5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3C8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A061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76E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C00B9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F4A87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1E440FA"/>
    <w:multiLevelType w:val="hybridMultilevel"/>
    <w:tmpl w:val="D4487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BB37BD"/>
    <w:multiLevelType w:val="hybridMultilevel"/>
    <w:tmpl w:val="004CB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D77817"/>
    <w:multiLevelType w:val="hybridMultilevel"/>
    <w:tmpl w:val="9ACC2A2E"/>
    <w:lvl w:ilvl="0" w:tplc="B186E3E6">
      <w:numFmt w:val="bullet"/>
      <w:lvlText w:val=""/>
      <w:lvlJc w:val="left"/>
      <w:pPr>
        <w:ind w:left="648" w:hanging="42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en-US"/>
      </w:rPr>
    </w:lvl>
    <w:lvl w:ilvl="1" w:tplc="AF6081E4">
      <w:numFmt w:val="bullet"/>
      <w:lvlText w:val="•"/>
      <w:lvlJc w:val="left"/>
      <w:pPr>
        <w:ind w:left="1570" w:hanging="420"/>
      </w:pPr>
      <w:rPr>
        <w:rFonts w:hint="default"/>
        <w:lang w:val="en-US" w:eastAsia="en-US" w:bidi="en-US"/>
      </w:rPr>
    </w:lvl>
    <w:lvl w:ilvl="2" w:tplc="66D09016">
      <w:numFmt w:val="bullet"/>
      <w:lvlText w:val="•"/>
      <w:lvlJc w:val="left"/>
      <w:pPr>
        <w:ind w:left="2501" w:hanging="420"/>
      </w:pPr>
      <w:rPr>
        <w:rFonts w:hint="default"/>
        <w:lang w:val="en-US" w:eastAsia="en-US" w:bidi="en-US"/>
      </w:rPr>
    </w:lvl>
    <w:lvl w:ilvl="3" w:tplc="15385FAC">
      <w:numFmt w:val="bullet"/>
      <w:lvlText w:val="•"/>
      <w:lvlJc w:val="left"/>
      <w:pPr>
        <w:ind w:left="3431" w:hanging="420"/>
      </w:pPr>
      <w:rPr>
        <w:rFonts w:hint="default"/>
        <w:lang w:val="en-US" w:eastAsia="en-US" w:bidi="en-US"/>
      </w:rPr>
    </w:lvl>
    <w:lvl w:ilvl="4" w:tplc="C63EE810">
      <w:numFmt w:val="bullet"/>
      <w:lvlText w:val="•"/>
      <w:lvlJc w:val="left"/>
      <w:pPr>
        <w:ind w:left="4362" w:hanging="420"/>
      </w:pPr>
      <w:rPr>
        <w:rFonts w:hint="default"/>
        <w:lang w:val="en-US" w:eastAsia="en-US" w:bidi="en-US"/>
      </w:rPr>
    </w:lvl>
    <w:lvl w:ilvl="5" w:tplc="5EFEA3D4">
      <w:numFmt w:val="bullet"/>
      <w:lvlText w:val="•"/>
      <w:lvlJc w:val="left"/>
      <w:pPr>
        <w:ind w:left="5293" w:hanging="420"/>
      </w:pPr>
      <w:rPr>
        <w:rFonts w:hint="default"/>
        <w:lang w:val="en-US" w:eastAsia="en-US" w:bidi="en-US"/>
      </w:rPr>
    </w:lvl>
    <w:lvl w:ilvl="6" w:tplc="9E4A2B04">
      <w:numFmt w:val="bullet"/>
      <w:lvlText w:val="•"/>
      <w:lvlJc w:val="left"/>
      <w:pPr>
        <w:ind w:left="6223" w:hanging="420"/>
      </w:pPr>
      <w:rPr>
        <w:rFonts w:hint="default"/>
        <w:lang w:val="en-US" w:eastAsia="en-US" w:bidi="en-US"/>
      </w:rPr>
    </w:lvl>
    <w:lvl w:ilvl="7" w:tplc="B41887B2">
      <w:numFmt w:val="bullet"/>
      <w:lvlText w:val="•"/>
      <w:lvlJc w:val="left"/>
      <w:pPr>
        <w:ind w:left="7154" w:hanging="420"/>
      </w:pPr>
      <w:rPr>
        <w:rFonts w:hint="default"/>
        <w:lang w:val="en-US" w:eastAsia="en-US" w:bidi="en-US"/>
      </w:rPr>
    </w:lvl>
    <w:lvl w:ilvl="8" w:tplc="6064516C">
      <w:numFmt w:val="bullet"/>
      <w:lvlText w:val="•"/>
      <w:lvlJc w:val="left"/>
      <w:pPr>
        <w:ind w:left="8084" w:hanging="420"/>
      </w:pPr>
      <w:rPr>
        <w:rFonts w:hint="default"/>
        <w:lang w:val="en-US" w:eastAsia="en-US" w:bidi="en-US"/>
      </w:rPr>
    </w:lvl>
  </w:abstractNum>
  <w:abstractNum w:abstractNumId="28" w15:restartNumberingAfterBreak="0">
    <w:nsid w:val="678360AC"/>
    <w:multiLevelType w:val="hybridMultilevel"/>
    <w:tmpl w:val="C3FAD0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C002C9"/>
    <w:multiLevelType w:val="multilevel"/>
    <w:tmpl w:val="2F76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B75026"/>
    <w:multiLevelType w:val="hybridMultilevel"/>
    <w:tmpl w:val="EDC8B530"/>
    <w:lvl w:ilvl="0" w:tplc="935A58A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0C46F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C65E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0C52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C644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AEB4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B8DAC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0C2DF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027C4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25724217">
    <w:abstractNumId w:val="2"/>
  </w:num>
  <w:num w:numId="2" w16cid:durableId="1473793226">
    <w:abstractNumId w:val="2"/>
  </w:num>
  <w:num w:numId="3" w16cid:durableId="2015301721">
    <w:abstractNumId w:val="1"/>
  </w:num>
  <w:num w:numId="4" w16cid:durableId="275720545">
    <w:abstractNumId w:val="1"/>
    <w:lvlOverride w:ilvl="0">
      <w:startOverride w:val="1"/>
    </w:lvlOverride>
  </w:num>
  <w:num w:numId="5" w16cid:durableId="1438060712">
    <w:abstractNumId w:val="0"/>
  </w:num>
  <w:num w:numId="6" w16cid:durableId="354045162">
    <w:abstractNumId w:val="2"/>
  </w:num>
  <w:num w:numId="7" w16cid:durableId="1780297327">
    <w:abstractNumId w:val="6"/>
  </w:num>
  <w:num w:numId="8" w16cid:durableId="1993484838">
    <w:abstractNumId w:val="10"/>
  </w:num>
  <w:num w:numId="9" w16cid:durableId="1070692286">
    <w:abstractNumId w:val="29"/>
  </w:num>
  <w:num w:numId="10" w16cid:durableId="10184785">
    <w:abstractNumId w:val="30"/>
  </w:num>
  <w:num w:numId="11" w16cid:durableId="1325940001">
    <w:abstractNumId w:val="22"/>
  </w:num>
  <w:num w:numId="12" w16cid:durableId="379672652">
    <w:abstractNumId w:val="24"/>
  </w:num>
  <w:num w:numId="13" w16cid:durableId="727270287">
    <w:abstractNumId w:val="17"/>
  </w:num>
  <w:num w:numId="14" w16cid:durableId="880896119">
    <w:abstractNumId w:val="12"/>
  </w:num>
  <w:num w:numId="15" w16cid:durableId="1148746990">
    <w:abstractNumId w:val="11"/>
  </w:num>
  <w:num w:numId="16" w16cid:durableId="412354971">
    <w:abstractNumId w:val="13"/>
  </w:num>
  <w:num w:numId="17" w16cid:durableId="933363935">
    <w:abstractNumId w:val="20"/>
  </w:num>
  <w:num w:numId="18" w16cid:durableId="1311641725">
    <w:abstractNumId w:val="9"/>
  </w:num>
  <w:num w:numId="19" w16cid:durableId="726760034">
    <w:abstractNumId w:val="7"/>
  </w:num>
  <w:num w:numId="20" w16cid:durableId="1196653906">
    <w:abstractNumId w:val="18"/>
  </w:num>
  <w:num w:numId="21" w16cid:durableId="1995718902">
    <w:abstractNumId w:val="21"/>
  </w:num>
  <w:num w:numId="22" w16cid:durableId="597714025">
    <w:abstractNumId w:val="23"/>
  </w:num>
  <w:num w:numId="23" w16cid:durableId="204175714">
    <w:abstractNumId w:val="5"/>
  </w:num>
  <w:num w:numId="24" w16cid:durableId="1074206344">
    <w:abstractNumId w:val="16"/>
  </w:num>
  <w:num w:numId="25" w16cid:durableId="963661778">
    <w:abstractNumId w:val="26"/>
  </w:num>
  <w:num w:numId="26" w16cid:durableId="355153675">
    <w:abstractNumId w:val="28"/>
  </w:num>
  <w:num w:numId="27" w16cid:durableId="1370110429">
    <w:abstractNumId w:val="15"/>
  </w:num>
  <w:num w:numId="28" w16cid:durableId="1418674886">
    <w:abstractNumId w:val="4"/>
  </w:num>
  <w:num w:numId="29" w16cid:durableId="1982494788">
    <w:abstractNumId w:val="25"/>
  </w:num>
  <w:num w:numId="30" w16cid:durableId="73821134">
    <w:abstractNumId w:val="19"/>
  </w:num>
  <w:num w:numId="31" w16cid:durableId="1375234588">
    <w:abstractNumId w:val="14"/>
  </w:num>
  <w:num w:numId="32" w16cid:durableId="1568296019">
    <w:abstractNumId w:val="8"/>
  </w:num>
  <w:num w:numId="33" w16cid:durableId="1526215897">
    <w:abstractNumId w:val="3"/>
  </w:num>
  <w:num w:numId="34" w16cid:durableId="211323315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552"/>
    <w:rsid w:val="0001065E"/>
    <w:rsid w:val="00020FBD"/>
    <w:rsid w:val="00021CF7"/>
    <w:rsid w:val="0002561E"/>
    <w:rsid w:val="00032329"/>
    <w:rsid w:val="00033E4B"/>
    <w:rsid w:val="000370D2"/>
    <w:rsid w:val="0004053B"/>
    <w:rsid w:val="00051CA5"/>
    <w:rsid w:val="0006354D"/>
    <w:rsid w:val="00085FFC"/>
    <w:rsid w:val="000B05CD"/>
    <w:rsid w:val="000C230A"/>
    <w:rsid w:val="000D2D7B"/>
    <w:rsid w:val="000D500C"/>
    <w:rsid w:val="000F1FF2"/>
    <w:rsid w:val="0011275B"/>
    <w:rsid w:val="00120485"/>
    <w:rsid w:val="001249FF"/>
    <w:rsid w:val="00124EF4"/>
    <w:rsid w:val="00151127"/>
    <w:rsid w:val="001518E2"/>
    <w:rsid w:val="00151E0C"/>
    <w:rsid w:val="00152AC1"/>
    <w:rsid w:val="001645A0"/>
    <w:rsid w:val="00173F2A"/>
    <w:rsid w:val="00175336"/>
    <w:rsid w:val="00182552"/>
    <w:rsid w:val="001A0344"/>
    <w:rsid w:val="001B16DE"/>
    <w:rsid w:val="001B24C9"/>
    <w:rsid w:val="001B28B0"/>
    <w:rsid w:val="001E5DFF"/>
    <w:rsid w:val="0020778C"/>
    <w:rsid w:val="00213501"/>
    <w:rsid w:val="0022033E"/>
    <w:rsid w:val="00223C5B"/>
    <w:rsid w:val="002241D4"/>
    <w:rsid w:val="00232C21"/>
    <w:rsid w:val="00232EFB"/>
    <w:rsid w:val="0023446D"/>
    <w:rsid w:val="00235E6B"/>
    <w:rsid w:val="002368F4"/>
    <w:rsid w:val="00240D90"/>
    <w:rsid w:val="002474A2"/>
    <w:rsid w:val="00263C1B"/>
    <w:rsid w:val="00280848"/>
    <w:rsid w:val="00280A92"/>
    <w:rsid w:val="00295ABD"/>
    <w:rsid w:val="00296030"/>
    <w:rsid w:val="002B1287"/>
    <w:rsid w:val="002B2868"/>
    <w:rsid w:val="002B3014"/>
    <w:rsid w:val="002B6311"/>
    <w:rsid w:val="002C0B32"/>
    <w:rsid w:val="002C1FA6"/>
    <w:rsid w:val="002C3E44"/>
    <w:rsid w:val="002D7C92"/>
    <w:rsid w:val="002F07A0"/>
    <w:rsid w:val="002F1886"/>
    <w:rsid w:val="002F23DD"/>
    <w:rsid w:val="002F6D83"/>
    <w:rsid w:val="00304172"/>
    <w:rsid w:val="00306153"/>
    <w:rsid w:val="00306D9D"/>
    <w:rsid w:val="00322221"/>
    <w:rsid w:val="00333FA4"/>
    <w:rsid w:val="003345D6"/>
    <w:rsid w:val="003772FB"/>
    <w:rsid w:val="00377D48"/>
    <w:rsid w:val="0038518D"/>
    <w:rsid w:val="003924A0"/>
    <w:rsid w:val="0039409C"/>
    <w:rsid w:val="0039428E"/>
    <w:rsid w:val="00396D60"/>
    <w:rsid w:val="003C289B"/>
    <w:rsid w:val="003D6833"/>
    <w:rsid w:val="003E47FC"/>
    <w:rsid w:val="003E550E"/>
    <w:rsid w:val="003E5E3F"/>
    <w:rsid w:val="003F0049"/>
    <w:rsid w:val="00403DAB"/>
    <w:rsid w:val="004060F5"/>
    <w:rsid w:val="00411FAC"/>
    <w:rsid w:val="00433506"/>
    <w:rsid w:val="00442664"/>
    <w:rsid w:val="0045354C"/>
    <w:rsid w:val="004552CB"/>
    <w:rsid w:val="00456E62"/>
    <w:rsid w:val="004921B3"/>
    <w:rsid w:val="004A64EF"/>
    <w:rsid w:val="004B57A0"/>
    <w:rsid w:val="004B6166"/>
    <w:rsid w:val="00500668"/>
    <w:rsid w:val="00510AB6"/>
    <w:rsid w:val="00532726"/>
    <w:rsid w:val="00535CA0"/>
    <w:rsid w:val="00537C06"/>
    <w:rsid w:val="005402EE"/>
    <w:rsid w:val="005446C6"/>
    <w:rsid w:val="00547311"/>
    <w:rsid w:val="0055462E"/>
    <w:rsid w:val="00557E8E"/>
    <w:rsid w:val="00585238"/>
    <w:rsid w:val="00585B50"/>
    <w:rsid w:val="00590033"/>
    <w:rsid w:val="005A6996"/>
    <w:rsid w:val="005B1C2A"/>
    <w:rsid w:val="005C6BAE"/>
    <w:rsid w:val="005C7BD7"/>
    <w:rsid w:val="005D32C9"/>
    <w:rsid w:val="005D5729"/>
    <w:rsid w:val="005F2BBD"/>
    <w:rsid w:val="0060674E"/>
    <w:rsid w:val="006161FE"/>
    <w:rsid w:val="00635100"/>
    <w:rsid w:val="0063611C"/>
    <w:rsid w:val="00636A3C"/>
    <w:rsid w:val="00647588"/>
    <w:rsid w:val="006647A7"/>
    <w:rsid w:val="0067413D"/>
    <w:rsid w:val="006753F6"/>
    <w:rsid w:val="00677D40"/>
    <w:rsid w:val="00684BAF"/>
    <w:rsid w:val="00696C79"/>
    <w:rsid w:val="006B5D3F"/>
    <w:rsid w:val="006C1E3F"/>
    <w:rsid w:val="006C7040"/>
    <w:rsid w:val="006D09D1"/>
    <w:rsid w:val="006D241F"/>
    <w:rsid w:val="006D2CDB"/>
    <w:rsid w:val="006D34FF"/>
    <w:rsid w:val="006D4D8B"/>
    <w:rsid w:val="006E0A1B"/>
    <w:rsid w:val="006E2725"/>
    <w:rsid w:val="006F6ACD"/>
    <w:rsid w:val="006F6C1F"/>
    <w:rsid w:val="007223B7"/>
    <w:rsid w:val="00734F6C"/>
    <w:rsid w:val="0075443A"/>
    <w:rsid w:val="007558AA"/>
    <w:rsid w:val="00762475"/>
    <w:rsid w:val="00765F62"/>
    <w:rsid w:val="007773AF"/>
    <w:rsid w:val="0078492C"/>
    <w:rsid w:val="007931C3"/>
    <w:rsid w:val="00797CD0"/>
    <w:rsid w:val="007A3BAE"/>
    <w:rsid w:val="007B0680"/>
    <w:rsid w:val="007B2356"/>
    <w:rsid w:val="007B604F"/>
    <w:rsid w:val="007C4D7C"/>
    <w:rsid w:val="007C60A8"/>
    <w:rsid w:val="007C7DBC"/>
    <w:rsid w:val="007D5F10"/>
    <w:rsid w:val="007D7A2E"/>
    <w:rsid w:val="007F006E"/>
    <w:rsid w:val="007F0560"/>
    <w:rsid w:val="007F3767"/>
    <w:rsid w:val="00801581"/>
    <w:rsid w:val="00813662"/>
    <w:rsid w:val="00824005"/>
    <w:rsid w:val="00832169"/>
    <w:rsid w:val="00832639"/>
    <w:rsid w:val="008410A7"/>
    <w:rsid w:val="008439B5"/>
    <w:rsid w:val="008453A2"/>
    <w:rsid w:val="0085374A"/>
    <w:rsid w:val="008713F9"/>
    <w:rsid w:val="00881382"/>
    <w:rsid w:val="00882F07"/>
    <w:rsid w:val="00891056"/>
    <w:rsid w:val="00894DC4"/>
    <w:rsid w:val="008A4817"/>
    <w:rsid w:val="008B66F7"/>
    <w:rsid w:val="008C14E1"/>
    <w:rsid w:val="008C52CA"/>
    <w:rsid w:val="008D1CF7"/>
    <w:rsid w:val="00910DD9"/>
    <w:rsid w:val="0091738C"/>
    <w:rsid w:val="00927435"/>
    <w:rsid w:val="00931441"/>
    <w:rsid w:val="0093443E"/>
    <w:rsid w:val="00952C53"/>
    <w:rsid w:val="00973046"/>
    <w:rsid w:val="009745CA"/>
    <w:rsid w:val="00992495"/>
    <w:rsid w:val="009B1F86"/>
    <w:rsid w:val="009F06CA"/>
    <w:rsid w:val="00A24020"/>
    <w:rsid w:val="00A24B3E"/>
    <w:rsid w:val="00A24DED"/>
    <w:rsid w:val="00A2518D"/>
    <w:rsid w:val="00A41F32"/>
    <w:rsid w:val="00A42A60"/>
    <w:rsid w:val="00A541F9"/>
    <w:rsid w:val="00A55540"/>
    <w:rsid w:val="00A65261"/>
    <w:rsid w:val="00AA2F47"/>
    <w:rsid w:val="00AA5E14"/>
    <w:rsid w:val="00AB3D16"/>
    <w:rsid w:val="00AC348C"/>
    <w:rsid w:val="00AC4442"/>
    <w:rsid w:val="00AC5A72"/>
    <w:rsid w:val="00AC77DD"/>
    <w:rsid w:val="00AD0CA0"/>
    <w:rsid w:val="00AD3961"/>
    <w:rsid w:val="00AE3EA4"/>
    <w:rsid w:val="00AF291D"/>
    <w:rsid w:val="00B13175"/>
    <w:rsid w:val="00B134C7"/>
    <w:rsid w:val="00B27E3E"/>
    <w:rsid w:val="00B31439"/>
    <w:rsid w:val="00B32ED3"/>
    <w:rsid w:val="00B513DC"/>
    <w:rsid w:val="00B51B34"/>
    <w:rsid w:val="00B7201F"/>
    <w:rsid w:val="00B7746D"/>
    <w:rsid w:val="00B82CC5"/>
    <w:rsid w:val="00B92DB0"/>
    <w:rsid w:val="00BA1B7F"/>
    <w:rsid w:val="00BA4FF1"/>
    <w:rsid w:val="00BB3480"/>
    <w:rsid w:val="00BB3F2E"/>
    <w:rsid w:val="00BC314A"/>
    <w:rsid w:val="00BD0AF3"/>
    <w:rsid w:val="00BE1FD6"/>
    <w:rsid w:val="00BE4DF2"/>
    <w:rsid w:val="00BF3B9D"/>
    <w:rsid w:val="00C01473"/>
    <w:rsid w:val="00C06565"/>
    <w:rsid w:val="00C11DBF"/>
    <w:rsid w:val="00C1670A"/>
    <w:rsid w:val="00C2225A"/>
    <w:rsid w:val="00C222DA"/>
    <w:rsid w:val="00C26473"/>
    <w:rsid w:val="00C31BBE"/>
    <w:rsid w:val="00C32A1D"/>
    <w:rsid w:val="00C32A3E"/>
    <w:rsid w:val="00C427A2"/>
    <w:rsid w:val="00C4738F"/>
    <w:rsid w:val="00C6285C"/>
    <w:rsid w:val="00C62869"/>
    <w:rsid w:val="00C656DA"/>
    <w:rsid w:val="00C71308"/>
    <w:rsid w:val="00C72BB7"/>
    <w:rsid w:val="00CA00BF"/>
    <w:rsid w:val="00CB4BDD"/>
    <w:rsid w:val="00CC017A"/>
    <w:rsid w:val="00CC1FF4"/>
    <w:rsid w:val="00CD0434"/>
    <w:rsid w:val="00CD4CE6"/>
    <w:rsid w:val="00CD7CB1"/>
    <w:rsid w:val="00CF5B1A"/>
    <w:rsid w:val="00D02C05"/>
    <w:rsid w:val="00D12073"/>
    <w:rsid w:val="00D12A75"/>
    <w:rsid w:val="00D26DF1"/>
    <w:rsid w:val="00D36DF0"/>
    <w:rsid w:val="00D4527A"/>
    <w:rsid w:val="00D5111E"/>
    <w:rsid w:val="00D51D02"/>
    <w:rsid w:val="00D5219A"/>
    <w:rsid w:val="00D578A0"/>
    <w:rsid w:val="00D70848"/>
    <w:rsid w:val="00D7175A"/>
    <w:rsid w:val="00D751A0"/>
    <w:rsid w:val="00D8049B"/>
    <w:rsid w:val="00D83C99"/>
    <w:rsid w:val="00D85A6B"/>
    <w:rsid w:val="00DB0EE2"/>
    <w:rsid w:val="00DB4A1B"/>
    <w:rsid w:val="00DC1116"/>
    <w:rsid w:val="00DD36DA"/>
    <w:rsid w:val="00DD639F"/>
    <w:rsid w:val="00DF4638"/>
    <w:rsid w:val="00E05ED7"/>
    <w:rsid w:val="00E23067"/>
    <w:rsid w:val="00E33A33"/>
    <w:rsid w:val="00E47991"/>
    <w:rsid w:val="00E55684"/>
    <w:rsid w:val="00E63CB5"/>
    <w:rsid w:val="00E64455"/>
    <w:rsid w:val="00E675D6"/>
    <w:rsid w:val="00E772B5"/>
    <w:rsid w:val="00E80652"/>
    <w:rsid w:val="00E92CB9"/>
    <w:rsid w:val="00EA068D"/>
    <w:rsid w:val="00EB4896"/>
    <w:rsid w:val="00EC6DF6"/>
    <w:rsid w:val="00ED6809"/>
    <w:rsid w:val="00EE604A"/>
    <w:rsid w:val="00EF7731"/>
    <w:rsid w:val="00F04A4D"/>
    <w:rsid w:val="00F13A7D"/>
    <w:rsid w:val="00F2202D"/>
    <w:rsid w:val="00F3200F"/>
    <w:rsid w:val="00F3256C"/>
    <w:rsid w:val="00F40406"/>
    <w:rsid w:val="00F437BA"/>
    <w:rsid w:val="00F473CB"/>
    <w:rsid w:val="00F54B9F"/>
    <w:rsid w:val="00F55A48"/>
    <w:rsid w:val="00F8003A"/>
    <w:rsid w:val="00F82C9D"/>
    <w:rsid w:val="00F87486"/>
    <w:rsid w:val="00F97726"/>
    <w:rsid w:val="00FA4C97"/>
    <w:rsid w:val="00FA5021"/>
    <w:rsid w:val="00FA7E47"/>
    <w:rsid w:val="00FB12AB"/>
    <w:rsid w:val="00FB7F4F"/>
    <w:rsid w:val="00FC03ED"/>
    <w:rsid w:val="00FC49DA"/>
    <w:rsid w:val="00FC5BFA"/>
    <w:rsid w:val="00FD19C5"/>
    <w:rsid w:val="00FD5950"/>
    <w:rsid w:val="00FD5962"/>
    <w:rsid w:val="00FE107A"/>
    <w:rsid w:val="00FF1281"/>
    <w:rsid w:val="00FF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؛"/>
  <w14:docId w14:val="625E9BBF"/>
  <w15:docId w15:val="{8EE4A65E-712F-4796-8570-C940FB630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uiPriority="0" w:qFormat="1"/>
    <w:lsdException w:name="heading 6" w:semiHidden="1" w:uiPriority="1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0" w:line="240" w:lineRule="auto"/>
    </w:pPr>
    <w:rPr>
      <w:color w:val="262626" w:themeColor="text1" w:themeTint="D9"/>
      <w:sz w:val="18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Cs/>
      <w:color w:val="E84C22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48"/>
    </w:rPr>
  </w:style>
  <w:style w:type="paragraph" w:styleId="Heading4">
    <w:name w:val="heading 4"/>
    <w:basedOn w:val="Normal"/>
    <w:next w:val="Normal"/>
    <w:link w:val="Heading4Char"/>
    <w:qFormat/>
    <w:pPr>
      <w:keepNext/>
      <w:keepLines/>
      <w:spacing w:after="0"/>
      <w:ind w:left="216"/>
      <w:outlineLvl w:val="3"/>
    </w:pPr>
    <w:rPr>
      <w:rFonts w:eastAsiaTheme="majorEastAsia" w:cstheme="majorBidi"/>
      <w:bCs/>
      <w:iCs/>
      <w:caps/>
      <w:color w:val="FFFFFF" w:themeColor="background1"/>
    </w:rPr>
  </w:style>
  <w:style w:type="paragraph" w:styleId="Heading5">
    <w:name w:val="heading 5"/>
    <w:basedOn w:val="Normal"/>
    <w:next w:val="Normal"/>
    <w:link w:val="Heading5Char"/>
    <w:qFormat/>
    <w:pPr>
      <w:keepNext/>
      <w:keepLines/>
      <w:spacing w:before="120" w:after="0"/>
      <w:outlineLvl w:val="4"/>
    </w:pPr>
    <w:rPr>
      <w:rFonts w:eastAsiaTheme="majorEastAsia" w:cstheme="majorBidi"/>
      <w:caps/>
      <w:sz w:val="1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300" w:after="0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qFormat/>
    <w:pPr>
      <w:numPr>
        <w:ilvl w:val="1"/>
      </w:numPr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Caption">
    <w:name w:val="caption"/>
    <w:basedOn w:val="Normal"/>
    <w:next w:val="Normal"/>
    <w:qFormat/>
    <w:pPr>
      <w:spacing w:after="200"/>
    </w:pPr>
    <w:rPr>
      <w:b/>
      <w:bCs/>
      <w:i/>
      <w:color w:val="FFFFFF" w:themeColor="background1"/>
      <w:sz w:val="16"/>
      <w:szCs w:val="18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bCs/>
      <w:color w:val="E84C22" w:themeColor="accent1"/>
      <w:sz w:val="24"/>
      <w:szCs w:val="26"/>
    </w:rPr>
  </w:style>
  <w:style w:type="character" w:styleId="Emphasis">
    <w:name w:val="Emphasis"/>
    <w:basedOn w:val="DefaultParagraphFont"/>
    <w:uiPriority w:val="20"/>
    <w:qFormat/>
    <w:rPr>
      <w:rFonts w:asciiTheme="majorHAnsi" w:hAnsiTheme="majorHAnsi"/>
      <w:i w:val="0"/>
      <w:iCs/>
      <w:color w:val="E84C22" w:themeColor="accent1"/>
      <w:sz w:val="16"/>
    </w:rPr>
  </w:style>
  <w:style w:type="character" w:customStyle="1" w:styleId="Heading3Char">
    <w:name w:val="Heading 3 Char"/>
    <w:basedOn w:val="DefaultParagraphFont"/>
    <w:link w:val="Heading3"/>
    <w:rPr>
      <w:rFonts w:asciiTheme="majorHAnsi" w:eastAsiaTheme="majorEastAsia" w:hAnsiTheme="majorHAnsi" w:cstheme="majorBidi"/>
      <w:bCs/>
      <w:color w:val="000000" w:themeColor="text1"/>
      <w:sz w:val="48"/>
    </w:rPr>
  </w:style>
  <w:style w:type="character" w:styleId="PageNumber">
    <w:name w:val="page number"/>
    <w:basedOn w:val="DefaultParagraphFont"/>
    <w:uiPriority w:val="99"/>
    <w:qFormat/>
    <w:rPr>
      <w:rFonts w:asciiTheme="minorHAnsi" w:hAnsiTheme="minorHAnsi"/>
      <w:color w:val="E84C22" w:themeColor="accent1"/>
      <w:sz w:val="20"/>
    </w:rPr>
  </w:style>
  <w:style w:type="paragraph" w:styleId="Header">
    <w:name w:val="header"/>
    <w:basedOn w:val="Normal"/>
    <w:link w:val="HeaderChar"/>
    <w:uiPriority w:val="99"/>
    <w:pPr>
      <w:spacing w:after="60"/>
    </w:pPr>
    <w:rPr>
      <w:caps/>
      <w:color w:val="E84C22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rPr>
      <w:caps/>
      <w:color w:val="E84C22" w:themeColor="accent1"/>
      <w:sz w:val="20"/>
    </w:rPr>
  </w:style>
  <w:style w:type="paragraph" w:customStyle="1" w:styleId="Name">
    <w:name w:val="Name"/>
    <w:basedOn w:val="Normal"/>
    <w:qFormat/>
    <w:rPr>
      <w:color w:val="404040" w:themeColor="text1" w:themeTint="BF"/>
      <w:sz w:val="22"/>
    </w:rPr>
  </w:style>
  <w:style w:type="paragraph" w:customStyle="1" w:styleId="SidebarTableText">
    <w:name w:val="Sidebar Table Text"/>
    <w:basedOn w:val="Normal"/>
    <w:qFormat/>
    <w:rPr>
      <w:sz w:val="16"/>
    </w:rPr>
  </w:style>
  <w:style w:type="character" w:customStyle="1" w:styleId="Heading4Char">
    <w:name w:val="Heading 4 Char"/>
    <w:basedOn w:val="DefaultParagraphFont"/>
    <w:link w:val="Heading4"/>
    <w:rPr>
      <w:rFonts w:eastAsiaTheme="majorEastAsia" w:cstheme="majorBidi"/>
      <w:bCs/>
      <w:iCs/>
      <w:caps/>
      <w:color w:val="FFFFFF" w:themeColor="background1"/>
      <w:sz w:val="18"/>
    </w:rPr>
  </w:style>
  <w:style w:type="character" w:customStyle="1" w:styleId="Heading5Char">
    <w:name w:val="Heading 5 Char"/>
    <w:basedOn w:val="DefaultParagraphFont"/>
    <w:link w:val="Heading5"/>
    <w:rPr>
      <w:rFonts w:eastAsiaTheme="majorEastAsia" w:cstheme="majorBidi"/>
      <w:caps/>
      <w:color w:val="262626" w:themeColor="text1" w:themeTint="D9"/>
      <w:sz w:val="14"/>
    </w:rPr>
  </w:style>
  <w:style w:type="paragraph" w:customStyle="1" w:styleId="ContactInfo">
    <w:name w:val="Contact Info"/>
    <w:basedOn w:val="Normal"/>
    <w:qFormat/>
    <w:pPr>
      <w:spacing w:after="120"/>
    </w:pPr>
    <w:rPr>
      <w:color w:val="808080" w:themeColor="background1" w:themeShade="80"/>
      <w:sz w:val="16"/>
      <w:lang w:val="fr-FR"/>
    </w:rPr>
  </w:style>
  <w:style w:type="paragraph" w:customStyle="1" w:styleId="Caption2">
    <w:name w:val="Caption 2"/>
    <w:basedOn w:val="Normal"/>
    <w:qFormat/>
    <w:pPr>
      <w:spacing w:after="0"/>
    </w:pPr>
    <w:rPr>
      <w:i/>
      <w:color w:val="7F7F7F" w:themeColor="text1" w:themeTint="80"/>
      <w:sz w:val="16"/>
    </w:rPr>
  </w:style>
  <w:style w:type="paragraph" w:customStyle="1" w:styleId="Callout">
    <w:name w:val="Callout"/>
    <w:basedOn w:val="Normal"/>
    <w:qFormat/>
    <w:pPr>
      <w:spacing w:before="40" w:after="0"/>
      <w:ind w:left="-216"/>
    </w:pPr>
    <w:rPr>
      <w:rFonts w:asciiTheme="majorHAnsi" w:hAnsiTheme="majorHAnsi"/>
      <w:color w:val="D9D9D9" w:themeColor="background1" w:themeShade="D9"/>
      <w:sz w:val="72"/>
    </w:rPr>
  </w:style>
  <w:style w:type="paragraph" w:customStyle="1" w:styleId="SidebarText">
    <w:name w:val="Sidebar Text"/>
    <w:basedOn w:val="Normal"/>
    <w:qFormat/>
    <w:pPr>
      <w:ind w:left="-216" w:right="-144"/>
    </w:pPr>
    <w:rPr>
      <w:sz w:val="16"/>
    </w:rPr>
  </w:style>
  <w:style w:type="character" w:customStyle="1" w:styleId="Heading6Char">
    <w:name w:val="Heading 6 Char"/>
    <w:basedOn w:val="DefaultParagraphFont"/>
    <w:link w:val="Heading6"/>
    <w:uiPriority w:val="1"/>
    <w:rPr>
      <w:rFonts w:asciiTheme="majorHAnsi" w:eastAsiaTheme="majorEastAsia" w:hAnsiTheme="majorHAnsi" w:cstheme="majorBidi"/>
      <w:iCs/>
      <w:color w:val="262626" w:themeColor="text1" w:themeTint="D9"/>
      <w:sz w:val="20"/>
    </w:rPr>
  </w:style>
  <w:style w:type="paragraph" w:customStyle="1" w:styleId="Title-Back">
    <w:name w:val="Title-Back"/>
    <w:basedOn w:val="Normal"/>
    <w:qFormat/>
    <w:pPr>
      <w:spacing w:before="120" w:after="0"/>
      <w:jc w:val="right"/>
    </w:pPr>
    <w:rPr>
      <w:rFonts w:asciiTheme="majorHAnsi" w:hAnsiTheme="majorHAnsi"/>
      <w:color w:val="FFFFFF" w:themeColor="background1"/>
      <w:sz w:val="56"/>
    </w:rPr>
  </w:style>
  <w:style w:type="paragraph" w:customStyle="1" w:styleId="Subtitle-Back">
    <w:name w:val="Subtitle-Back"/>
    <w:basedOn w:val="Normal"/>
    <w:qFormat/>
    <w:pPr>
      <w:spacing w:after="1200"/>
      <w:jc w:val="right"/>
    </w:pPr>
    <w:rPr>
      <w:rFonts w:asciiTheme="majorHAnsi" w:hAnsiTheme="majorHAnsi"/>
      <w:color w:val="FFFFFF" w:themeColor="background1"/>
      <w:sz w:val="44"/>
    </w:rPr>
  </w:style>
  <w:style w:type="paragraph" w:customStyle="1" w:styleId="ReturnAddress">
    <w:name w:val="Return Address"/>
    <w:basedOn w:val="Normal"/>
    <w:qFormat/>
    <w:pPr>
      <w:spacing w:after="240"/>
      <w:jc w:val="right"/>
    </w:pPr>
    <w:rPr>
      <w:color w:val="FFFFFF" w:themeColor="background1"/>
      <w:sz w:val="22"/>
    </w:rPr>
  </w:style>
  <w:style w:type="paragraph" w:customStyle="1" w:styleId="Address">
    <w:name w:val="Address"/>
    <w:basedOn w:val="Normal"/>
    <w:qFormat/>
    <w:pPr>
      <w:spacing w:after="0"/>
    </w:pPr>
    <w:rPr>
      <w:sz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pPr>
      <w:spacing w:after="60" w:line="240" w:lineRule="auto"/>
    </w:pPr>
    <w:rPr>
      <w:noProof/>
      <w:color w:val="262626" w:themeColor="text1" w:themeTint="D9"/>
      <w:sz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IssueNumber">
    <w:name w:val="Issue Number"/>
    <w:basedOn w:val="Header"/>
    <w:link w:val="IssueNumberChar"/>
    <w:qFormat/>
    <w:pPr>
      <w:jc w:val="right"/>
    </w:pPr>
    <w:rPr>
      <w:caps w:val="0"/>
      <w:color w:val="808080" w:themeColor="background1" w:themeShade="80"/>
    </w:rPr>
  </w:style>
  <w:style w:type="paragraph" w:styleId="NormalWeb">
    <w:name w:val="Normal (Web)"/>
    <w:basedOn w:val="Normal"/>
    <w:uiPriority w:val="99"/>
    <w:semiHidden/>
    <w:unhideWhenUsed/>
    <w:pPr>
      <w:spacing w:after="210" w:line="210" w:lineRule="atLeast"/>
      <w:jc w:val="both"/>
    </w:pPr>
    <w:rPr>
      <w:rFonts w:ascii="Times New Roman" w:eastAsia="Times New Roman" w:hAnsi="Times New Roman" w:cs="Times New Roman"/>
      <w:color w:val="auto"/>
      <w:sz w:val="17"/>
      <w:szCs w:val="17"/>
    </w:rPr>
  </w:style>
  <w:style w:type="paragraph" w:customStyle="1" w:styleId="Sidebarphoto">
    <w:name w:val="Sidebar photo"/>
    <w:basedOn w:val="Normal"/>
    <w:qFormat/>
    <w:pPr>
      <w:spacing w:after="0"/>
      <w:ind w:left="-317"/>
    </w:pPr>
    <w:rPr>
      <w:noProof/>
      <w:sz w:val="12"/>
    </w:rPr>
  </w:style>
  <w:style w:type="character" w:customStyle="1" w:styleId="IssueNumberChar">
    <w:name w:val="Issue Number Char"/>
    <w:basedOn w:val="DefaultParagraphFont"/>
    <w:link w:val="IssueNumber"/>
    <w:rPr>
      <w:color w:val="808080" w:themeColor="background1" w:themeShade="80"/>
      <w:sz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Pr>
      <w:color w:val="262626" w:themeColor="text1" w:themeTint="D9"/>
      <w:sz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color w:val="262626" w:themeColor="text1" w:themeTint="D9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66699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CC9900" w:themeColor="hyperlink"/>
      <w:u w:val="single"/>
    </w:rPr>
  </w:style>
  <w:style w:type="paragraph" w:styleId="ListBullet">
    <w:name w:val="List Bullet"/>
    <w:basedOn w:val="Normal"/>
    <w:unhideWhenUsed/>
    <w:pPr>
      <w:numPr>
        <w:numId w:val="6"/>
      </w:numPr>
      <w:contextualSpacing/>
    </w:pPr>
    <w:rPr>
      <w:b/>
    </w:rPr>
  </w:style>
  <w:style w:type="paragraph" w:styleId="ListContinue">
    <w:name w:val="List Continue"/>
    <w:basedOn w:val="Normal"/>
    <w:unhideWhenUsed/>
    <w:pPr>
      <w:spacing w:after="120"/>
      <w:ind w:left="360"/>
    </w:pPr>
  </w:style>
  <w:style w:type="paragraph" w:customStyle="1" w:styleId="PageReference">
    <w:name w:val="Page Reference"/>
    <w:basedOn w:val="Normal"/>
    <w:qFormat/>
    <w:pPr>
      <w:jc w:val="right"/>
    </w:pPr>
    <w:rPr>
      <w:color w:val="000000" w:themeColor="text1"/>
      <w:sz w:val="20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paragraph" w:customStyle="1" w:styleId="SidebarHighlightText">
    <w:name w:val="Sidebar Highlight Text"/>
    <w:basedOn w:val="Normal"/>
    <w:qFormat/>
    <w:pPr>
      <w:spacing w:after="80"/>
      <w:ind w:left="-216"/>
    </w:pPr>
    <w:rPr>
      <w:rFonts w:asciiTheme="majorHAnsi" w:hAnsiTheme="majorHAnsi"/>
      <w:color w:val="595959" w:themeColor="text1" w:themeTint="A6"/>
      <w:sz w:val="24"/>
    </w:rPr>
  </w:style>
  <w:style w:type="character" w:styleId="Strong">
    <w:name w:val="Strong"/>
    <w:basedOn w:val="DefaultParagraphFont"/>
    <w:unhideWhenUsed/>
    <w:qFormat/>
    <w:rPr>
      <w:b/>
      <w:bCs/>
    </w:rPr>
  </w:style>
  <w:style w:type="paragraph" w:customStyle="1" w:styleId="HeaderSpace">
    <w:name w:val="Header Space"/>
    <w:basedOn w:val="Normal"/>
    <w:qFormat/>
    <w:pPr>
      <w:spacing w:after="60"/>
      <w:ind w:left="-230"/>
    </w:pPr>
  </w:style>
  <w:style w:type="paragraph" w:styleId="ListNumber">
    <w:name w:val="List Number"/>
    <w:basedOn w:val="Normal"/>
    <w:uiPriority w:val="99"/>
    <w:unhideWhenUsed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7"/>
      </w:numPr>
      <w:spacing w:after="60"/>
    </w:pPr>
  </w:style>
  <w:style w:type="paragraph" w:customStyle="1" w:styleId="SidebarHeading">
    <w:name w:val="Sidebar Heading"/>
    <w:basedOn w:val="Normal"/>
    <w:qFormat/>
    <w:pPr>
      <w:spacing w:before="120" w:after="0"/>
      <w:ind w:left="-216" w:right="-144"/>
    </w:pPr>
    <w:rPr>
      <w:rFonts w:asciiTheme="majorHAnsi" w:hAnsiTheme="majorHAnsi"/>
      <w:color w:val="E84C22" w:themeColor="accent1"/>
      <w:sz w:val="24"/>
      <w:szCs w:val="24"/>
    </w:rPr>
  </w:style>
  <w:style w:type="paragraph" w:customStyle="1" w:styleId="SidebarPhoto0">
    <w:name w:val="Sidebar Photo"/>
    <w:basedOn w:val="Normal"/>
    <w:qFormat/>
    <w:pPr>
      <w:spacing w:after="0"/>
      <w:ind w:left="-317"/>
    </w:pPr>
    <w:rPr>
      <w:noProof/>
      <w:sz w:val="12"/>
    </w:rPr>
  </w:style>
  <w:style w:type="paragraph" w:styleId="ListParagraph">
    <w:name w:val="List Paragraph"/>
    <w:basedOn w:val="Normal"/>
    <w:uiPriority w:val="1"/>
    <w:qFormat/>
    <w:rsid w:val="00182552"/>
    <w:pPr>
      <w:bidi/>
      <w:spacing w:after="160" w:line="256" w:lineRule="auto"/>
      <w:ind w:left="720"/>
      <w:contextualSpacing/>
    </w:pPr>
    <w:rPr>
      <w:color w:val="auto"/>
      <w:sz w:val="22"/>
      <w:lang w:bidi="fa-IR"/>
    </w:rPr>
  </w:style>
  <w:style w:type="table" w:customStyle="1" w:styleId="GridTable4-Accent11">
    <w:name w:val="Grid Table 4 - Accent 11"/>
    <w:basedOn w:val="TableNormal"/>
    <w:uiPriority w:val="49"/>
    <w:rsid w:val="006D241F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00B0F0"/>
        <w:left w:val="single" w:sz="4" w:space="0" w:color="00B0F0"/>
        <w:bottom w:val="single" w:sz="4" w:space="0" w:color="00B0F0"/>
        <w:right w:val="single" w:sz="4" w:space="0" w:color="00B0F0"/>
        <w:insideH w:val="single" w:sz="4" w:space="0" w:color="00B0F0"/>
        <w:insideV w:val="single" w:sz="4" w:space="0" w:color="00B0F0"/>
      </w:tblBorders>
      <w:tblCellMar>
        <w:left w:w="0" w:type="dxa"/>
        <w:right w:w="0" w:type="dxa"/>
      </w:tblCellMar>
    </w:tblPr>
    <w:trPr>
      <w:jc w:val="center"/>
    </w:trPr>
    <w:tcPr>
      <w:shd w:val="clear" w:color="auto" w:fill="8DD1FB"/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4C22" w:themeColor="accent1"/>
          <w:left w:val="single" w:sz="4" w:space="0" w:color="E84C22" w:themeColor="accent1"/>
          <w:bottom w:val="single" w:sz="4" w:space="0" w:color="E84C22" w:themeColor="accent1"/>
          <w:right w:val="single" w:sz="4" w:space="0" w:color="E84C22" w:themeColor="accent1"/>
          <w:insideH w:val="nil"/>
          <w:insideV w:val="nil"/>
        </w:tcBorders>
        <w:shd w:val="clear" w:color="auto" w:fill="E84C22" w:themeFill="accent1"/>
      </w:tcPr>
    </w:tblStylePr>
    <w:tblStylePr w:type="lastRow">
      <w:rPr>
        <w:b/>
        <w:bCs/>
      </w:rPr>
      <w:tblPr/>
      <w:tcPr>
        <w:tcBorders>
          <w:top w:val="double" w:sz="4" w:space="0" w:color="E84C2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locked/>
    <w:rsid w:val="00BF3B9D"/>
    <w:rPr>
      <w:noProof/>
      <w:color w:val="262626" w:themeColor="text1" w:themeTint="D9"/>
      <w:sz w:val="2"/>
    </w:rPr>
  </w:style>
  <w:style w:type="paragraph" w:customStyle="1" w:styleId="TableParagraph">
    <w:name w:val="Table Paragraph"/>
    <w:basedOn w:val="Normal"/>
    <w:uiPriority w:val="1"/>
    <w:qFormat/>
    <w:rsid w:val="003F0049"/>
    <w:pPr>
      <w:widowControl w:val="0"/>
      <w:autoSpaceDE w:val="0"/>
      <w:autoSpaceDN w:val="0"/>
      <w:spacing w:after="0"/>
    </w:pPr>
    <w:rPr>
      <w:rFonts w:ascii="Arial" w:eastAsia="Arial" w:hAnsi="Arial" w:cs="Arial"/>
      <w:color w:val="auto"/>
      <w:sz w:val="22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2474A2"/>
    <w:pPr>
      <w:widowControl w:val="0"/>
      <w:autoSpaceDE w:val="0"/>
      <w:autoSpaceDN w:val="0"/>
      <w:spacing w:after="0"/>
    </w:pPr>
    <w:rPr>
      <w:rFonts w:ascii="Arial" w:eastAsia="Arial" w:hAnsi="Arial" w:cs="Arial"/>
      <w:color w:val="auto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2474A2"/>
    <w:rPr>
      <w:rFonts w:ascii="Arial" w:eastAsia="Arial" w:hAnsi="Arial" w:cs="Arial"/>
      <w:sz w:val="20"/>
      <w:szCs w:val="20"/>
      <w:lang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C314A"/>
    <w:rPr>
      <w:color w:val="605E5C"/>
      <w:shd w:val="clear" w:color="auto" w:fill="E1DFDD"/>
    </w:rPr>
  </w:style>
  <w:style w:type="table" w:styleId="GridTable5Dark">
    <w:name w:val="Grid Table 5 Dark"/>
    <w:basedOn w:val="TableNormal"/>
    <w:uiPriority w:val="50"/>
    <w:rsid w:val="006D2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4">
    <w:name w:val="Grid Table 5 Dark Accent 4"/>
    <w:basedOn w:val="TableNormal"/>
    <w:uiPriority w:val="50"/>
    <w:rsid w:val="006D2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D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2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2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842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8427" w:themeFill="accent4"/>
      </w:tcPr>
    </w:tblStylePr>
    <w:tblStylePr w:type="band1Vert">
      <w:tblPr/>
      <w:tcPr>
        <w:shd w:val="clear" w:color="auto" w:fill="FFCDA8" w:themeFill="accent4" w:themeFillTint="66"/>
      </w:tcPr>
    </w:tblStylePr>
    <w:tblStylePr w:type="band1Horz">
      <w:tblPr/>
      <w:tcPr>
        <w:shd w:val="clear" w:color="auto" w:fill="FFCDA8" w:themeFill="accent4" w:themeFillTint="66"/>
      </w:tcPr>
    </w:tblStylePr>
  </w:style>
  <w:style w:type="table" w:styleId="GridTable5Dark-Accent1">
    <w:name w:val="Grid Table 5 Dark Accent 1"/>
    <w:basedOn w:val="TableNormal"/>
    <w:uiPriority w:val="50"/>
    <w:rsid w:val="006D2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AD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4C2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4C2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4C2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4C22" w:themeFill="accent1"/>
      </w:tcPr>
    </w:tblStylePr>
    <w:tblStylePr w:type="band1Vert">
      <w:tblPr/>
      <w:tcPr>
        <w:shd w:val="clear" w:color="auto" w:fill="F5B7A6" w:themeFill="accent1" w:themeFillTint="66"/>
      </w:tcPr>
    </w:tblStylePr>
    <w:tblStylePr w:type="band1Horz">
      <w:tblPr/>
      <w:tcPr>
        <w:shd w:val="clear" w:color="auto" w:fill="F5B7A6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118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610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88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672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10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692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733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126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27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9618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69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509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41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11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776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90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126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34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adhesgar.com" TargetMode="External"/><Relationship Id="rId2" Type="http://schemas.openxmlformats.org/officeDocument/2006/relationships/image" Target="media/image4.png"/><Relationship Id="rId1" Type="http://schemas.openxmlformats.org/officeDocument/2006/relationships/hyperlink" Target="http://www.radhesgar.com" TargetMode="External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adhesgar.com" TargetMode="External"/><Relationship Id="rId2" Type="http://schemas.openxmlformats.org/officeDocument/2006/relationships/image" Target="media/image4.png"/><Relationship Id="rId1" Type="http://schemas.openxmlformats.org/officeDocument/2006/relationships/hyperlink" Target="http://www.radhesgar.com" TargetMode="External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zargani\AppData\Roaming\Microsoft\Templates\Newsletter.dotx" TargetMode="Externa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Newsletter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CEBB6-3879-47E1-9015-067B3316F8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3896C9-3CC9-4A50-ADF7-AF3A25248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Newsletter.dotx</Template>
  <TotalTime>7</TotalTime>
  <Pages>2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Newsletter</vt:lpstr>
    </vt:vector>
  </TitlesOfParts>
  <Company>MRT www.Win2Farsi.com</Company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Newsletter</dc:title>
  <dc:subject>PIPE LINE</dc:subject>
  <dc:creator>Bazargani</dc:creator>
  <cp:lastModifiedBy>Hamzeh</cp:lastModifiedBy>
  <cp:revision>2</cp:revision>
  <cp:lastPrinted>2025-05-21T08:47:00Z</cp:lastPrinted>
  <dcterms:created xsi:type="dcterms:W3CDTF">2025-06-10T14:44:00Z</dcterms:created>
  <dcterms:modified xsi:type="dcterms:W3CDTF">2025-06-10T14:44:00Z</dcterms:modified>
  <cp:contentStatus>TELECOMMUNICATION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TC026866159991</vt:lpwstr>
  </property>
</Properties>
</file>